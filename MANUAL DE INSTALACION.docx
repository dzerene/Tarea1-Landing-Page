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00250638"/>
        <w:docPartObj>
          <w:docPartGallery w:val="Cover Pages"/>
          <w:docPartUnique/>
        </w:docPartObj>
      </w:sdtPr>
      <w:sdtEndPr>
        <w:rPr>
          <w:i/>
          <w:caps/>
          <w:noProof/>
          <w:color w:val="595959" w:themeColor="text1" w:themeTint="A6"/>
        </w:rPr>
      </w:sdtEndPr>
      <w:sdtContent>
        <w:p w14:paraId="4426E9D7" w14:textId="7B19A013" w:rsidR="00362994" w:rsidRDefault="0036299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3E5BDD8" wp14:editId="3FB0BEB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5D39145" w14:textId="4F62C193" w:rsidR="00362994" w:rsidRDefault="0036299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" name="Grupo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6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3E5BDD8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30lbwxyQAAMoE&#10;AQAOAAAAAAAAAAAAAAAAAC4CAABkcnMvZTJvRG9jLnhtbFBLAQItABQABgAIAAAAIQBP95Uy3QAA&#10;AAYBAAAPAAAAAAAAAAAAAAAAACEnAABkcnMvZG93bnJldi54bWxQSwUGAAAAAAQABADzAAAAKygA&#10;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5D39145" w14:textId="4F62C193" w:rsidR="00362994" w:rsidRDefault="0036299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ZOE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Bzlk4T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gG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AtBUgG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5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S5P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DUSS5P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1dM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A2g1dM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90611E" wp14:editId="0FEAAD6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7" name="Cuadro de text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05A90B" w14:textId="68A12038" w:rsidR="00362994" w:rsidRDefault="00362994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F32CC8E" w14:textId="59F7AE7F" w:rsidR="00362994" w:rsidRDefault="00501DC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10C5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9061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7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KdPJDH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705A90B" w14:textId="68A12038" w:rsidR="00362994" w:rsidRDefault="00362994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7F32CC8E" w14:textId="59F7AE7F" w:rsidR="00362994" w:rsidRDefault="00501DC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10C5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77DCDB7" w14:textId="211EF67C" w:rsidR="00362994" w:rsidRDefault="00362994">
          <w:pPr>
            <w:rPr>
              <w:i/>
              <w:noProof/>
              <w:color w:val="595959" w:themeColor="text1" w:themeTint="A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90B9C8A" wp14:editId="1BD9740E">
                    <wp:simplePos x="0" y="0"/>
                    <wp:positionH relativeFrom="page">
                      <wp:posOffset>3181350</wp:posOffset>
                    </wp:positionH>
                    <wp:positionV relativeFrom="page">
                      <wp:posOffset>1866900</wp:posOffset>
                    </wp:positionV>
                    <wp:extent cx="4238625" cy="1069340"/>
                    <wp:effectExtent l="0" t="0" r="9525" b="0"/>
                    <wp:wrapNone/>
                    <wp:docPr id="38" name="Cuadro de texto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38625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483279" w14:textId="1AA2A284" w:rsidR="00362994" w:rsidRDefault="00501DC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299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Manual de </w:t>
                                    </w:r>
                                    <w:r w:rsidR="008F68D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instalación</w:t>
                                    </w:r>
                                  </w:sdtContent>
                                </w:sdt>
                              </w:p>
                              <w:p w14:paraId="0CC521D4" w14:textId="38323B21" w:rsidR="00362994" w:rsidRDefault="00501DC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6299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Aplicación de notificaciones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B9C8A" id="Cuadro de texto 38" o:spid="_x0000_s1056" type="#_x0000_t202" style="position:absolute;margin-left:250.5pt;margin-top:147pt;width:333.7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" filled="f" stroked="f" strokeweight=".5pt">
                    <v:textbox inset="0,0,0,0">
                      <w:txbxContent>
                        <w:p w14:paraId="20483279" w14:textId="1AA2A284" w:rsidR="00362994" w:rsidRDefault="00501DC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6299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Manual de </w:t>
                              </w:r>
                              <w:r w:rsidR="008F68D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instalación</w:t>
                              </w:r>
                            </w:sdtContent>
                          </w:sdt>
                        </w:p>
                        <w:p w14:paraId="0CC521D4" w14:textId="38323B21" w:rsidR="00362994" w:rsidRDefault="00501DC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6299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Aplicación de notificaciones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i/>
              <w:caps/>
              <w:noProof/>
              <w:color w:val="595959" w:themeColor="text1" w:themeTint="A6"/>
            </w:rPr>
            <w:br w:type="page"/>
          </w:r>
        </w:p>
      </w:sdtContent>
    </w:sdt>
    <w:p w14:paraId="57157B6F" w14:textId="6E2D338D" w:rsidR="00362994" w:rsidRDefault="00362994" w:rsidP="00263938">
      <w:pPr>
        <w:pStyle w:val="TextoEstndarProbarlo"/>
        <w:rPr>
          <w:noProof/>
          <w:lang w:bidi="es-ES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8565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9C8D30" w14:textId="7E725D2D" w:rsidR="00135A69" w:rsidRDefault="00135A69">
          <w:pPr>
            <w:pStyle w:val="TOCHeading"/>
          </w:pPr>
          <w:r>
            <w:t>Contenido</w:t>
          </w:r>
        </w:p>
        <w:p w14:paraId="68D4764C" w14:textId="36F58FAC" w:rsidR="00C13F39" w:rsidRDefault="00135A69">
          <w:pPr>
            <w:pStyle w:val="TOC1"/>
            <w:tabs>
              <w:tab w:val="right" w:leader="dot" w:pos="9016"/>
            </w:tabs>
            <w:rPr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83152" w:history="1">
            <w:r w:rsidR="00C13F39" w:rsidRPr="002B4100">
              <w:rPr>
                <w:rStyle w:val="Hyperlink"/>
                <w:lang w:bidi="es-ES"/>
              </w:rPr>
              <w:t>Requisitos</w:t>
            </w:r>
            <w:r w:rsidR="00C13F39">
              <w:rPr>
                <w:webHidden/>
              </w:rPr>
              <w:tab/>
            </w:r>
            <w:r w:rsidR="00C13F39">
              <w:rPr>
                <w:webHidden/>
              </w:rPr>
              <w:fldChar w:fldCharType="begin"/>
            </w:r>
            <w:r w:rsidR="00C13F39">
              <w:rPr>
                <w:webHidden/>
              </w:rPr>
              <w:instrText xml:space="preserve"> PAGEREF _Toc76483152 \h </w:instrText>
            </w:r>
            <w:r w:rsidR="00C13F39">
              <w:rPr>
                <w:webHidden/>
              </w:rPr>
            </w:r>
            <w:r w:rsidR="00C13F39">
              <w:rPr>
                <w:webHidden/>
              </w:rPr>
              <w:fldChar w:fldCharType="separate"/>
            </w:r>
            <w:r w:rsidR="00C13F39">
              <w:rPr>
                <w:webHidden/>
              </w:rPr>
              <w:t>3</w:t>
            </w:r>
            <w:r w:rsidR="00C13F39">
              <w:rPr>
                <w:webHidden/>
              </w:rPr>
              <w:fldChar w:fldCharType="end"/>
            </w:r>
          </w:hyperlink>
        </w:p>
        <w:p w14:paraId="39CB25DD" w14:textId="7AFECD58" w:rsidR="00C13F39" w:rsidRDefault="00C13F39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val="en-US"/>
            </w:rPr>
          </w:pPr>
          <w:hyperlink w:anchor="_Toc76483153" w:history="1">
            <w:r w:rsidRPr="002B4100">
              <w:rPr>
                <w:rStyle w:val="Hyperlink"/>
                <w:noProof/>
                <w:lang w:bidi="es-ES"/>
              </w:rPr>
              <w:t>1)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B4100">
              <w:rPr>
                <w:rStyle w:val="Hyperlink"/>
                <w:noProof/>
                <w:lang w:bidi="es-ES"/>
              </w:rPr>
              <w:t>Descargar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6A79" w14:textId="2C74A18D" w:rsidR="00C13F39" w:rsidRDefault="00C13F39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val="en-US"/>
            </w:rPr>
          </w:pPr>
          <w:hyperlink w:anchor="_Toc76483154" w:history="1">
            <w:r w:rsidRPr="002B4100">
              <w:rPr>
                <w:rStyle w:val="Hyperlink"/>
                <w:noProof/>
              </w:rPr>
              <w:t>2)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B4100">
              <w:rPr>
                <w:rStyle w:val="Hyperlink"/>
                <w:noProof/>
              </w:rPr>
              <w:t>Descargar archivos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7FF8" w14:textId="45A0A35B" w:rsidR="00C13F39" w:rsidRDefault="00C13F39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val="en-US"/>
            </w:rPr>
          </w:pPr>
          <w:hyperlink w:anchor="_Toc76483155" w:history="1">
            <w:r w:rsidRPr="002B4100">
              <w:rPr>
                <w:rStyle w:val="Hyperlink"/>
                <w:noProof/>
                <w:lang w:bidi="es-ES"/>
              </w:rPr>
              <w:t>3)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B4100">
              <w:rPr>
                <w:rStyle w:val="Hyperlink"/>
                <w:noProof/>
                <w:lang w:bidi="es-ES"/>
              </w:rPr>
              <w:t>Descargar 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F2907" w14:textId="6D7338D9" w:rsidR="00C13F39" w:rsidRDefault="00C13F39">
          <w:pPr>
            <w:pStyle w:val="TOC2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val="en-US"/>
            </w:rPr>
          </w:pPr>
          <w:hyperlink w:anchor="_Toc76483156" w:history="1">
            <w:r w:rsidRPr="002B4100">
              <w:rPr>
                <w:rStyle w:val="Hyperlink"/>
                <w:noProof/>
              </w:rPr>
              <w:t>4)</w:t>
            </w:r>
            <w:r>
              <w:rPr>
                <w:noProof/>
                <w:sz w:val="22"/>
                <w:szCs w:val="22"/>
                <w:lang w:val="en-US"/>
              </w:rPr>
              <w:tab/>
            </w:r>
            <w:r w:rsidRPr="002B4100">
              <w:rPr>
                <w:rStyle w:val="Hyperlink"/>
                <w:noProof/>
              </w:rPr>
              <w:t>Tener un editor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_Toc76483156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5ECE1" w14:textId="4364210C" w:rsidR="00C13F39" w:rsidRDefault="00C13F39">
          <w:pPr>
            <w:pStyle w:val="TOC1"/>
            <w:tabs>
              <w:tab w:val="right" w:leader="dot" w:pos="9016"/>
            </w:tabs>
            <w:rPr>
              <w:sz w:val="22"/>
              <w:szCs w:val="22"/>
              <w:lang w:val="en-US"/>
            </w:rPr>
          </w:pPr>
          <w:hyperlink w:anchor="_Toc76483157" w:history="1">
            <w:r w:rsidRPr="002B4100">
              <w:rPr>
                <w:rStyle w:val="Hyperlink"/>
                <w:lang w:bidi="es-ES"/>
              </w:rPr>
              <w:t>Pasos necesarios para utilizar la página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_Toc76483157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1E14CF8" w14:textId="313D269E" w:rsidR="00135A69" w:rsidRDefault="00135A69">
          <w:r>
            <w:rPr>
              <w:b/>
              <w:bCs/>
            </w:rPr>
            <w:fldChar w:fldCharType="end"/>
          </w:r>
        </w:p>
      </w:sdtContent>
    </w:sdt>
    <w:p w14:paraId="571FAD72" w14:textId="754DC6C0" w:rsidR="00362994" w:rsidRDefault="00362994" w:rsidP="00263938">
      <w:pPr>
        <w:pStyle w:val="TextoEstndarProbarlo"/>
        <w:rPr>
          <w:noProof/>
          <w:lang w:bidi="es-ES"/>
        </w:rPr>
      </w:pPr>
    </w:p>
    <w:p w14:paraId="43CEB9DF" w14:textId="6CBD7F3E" w:rsidR="00362994" w:rsidRDefault="00362994" w:rsidP="00263938">
      <w:pPr>
        <w:pStyle w:val="TextoEstndarProbarlo"/>
        <w:rPr>
          <w:noProof/>
          <w:lang w:bidi="es-ES"/>
        </w:rPr>
      </w:pPr>
    </w:p>
    <w:p w14:paraId="3CC7688E" w14:textId="4902F351" w:rsidR="00362994" w:rsidRDefault="00362994" w:rsidP="00263938">
      <w:pPr>
        <w:pStyle w:val="TextoEstndarProbarlo"/>
        <w:rPr>
          <w:noProof/>
          <w:lang w:bidi="es-ES"/>
        </w:rPr>
      </w:pPr>
    </w:p>
    <w:p w14:paraId="113D3B34" w14:textId="7514E605" w:rsidR="00362994" w:rsidRDefault="00362994" w:rsidP="00263938">
      <w:pPr>
        <w:pStyle w:val="TextoEstndarProbarlo"/>
        <w:rPr>
          <w:noProof/>
          <w:lang w:bidi="es-ES"/>
        </w:rPr>
      </w:pPr>
    </w:p>
    <w:p w14:paraId="3DC94D7F" w14:textId="6EAEC864" w:rsidR="00362994" w:rsidRDefault="00362994" w:rsidP="00263938">
      <w:pPr>
        <w:pStyle w:val="TextoEstndarProbarlo"/>
        <w:rPr>
          <w:noProof/>
          <w:lang w:bidi="es-ES"/>
        </w:rPr>
      </w:pPr>
    </w:p>
    <w:p w14:paraId="424A9A91" w14:textId="4318786E" w:rsidR="00362994" w:rsidRDefault="00362994" w:rsidP="00263938">
      <w:pPr>
        <w:pStyle w:val="TextoEstndarProbarlo"/>
        <w:rPr>
          <w:noProof/>
          <w:lang w:bidi="es-ES"/>
        </w:rPr>
      </w:pPr>
    </w:p>
    <w:p w14:paraId="1CD0DFF1" w14:textId="142BDB13" w:rsidR="00362994" w:rsidRDefault="00362994" w:rsidP="00263938">
      <w:pPr>
        <w:pStyle w:val="TextoEstndarProbarlo"/>
        <w:rPr>
          <w:noProof/>
          <w:lang w:bidi="es-ES"/>
        </w:rPr>
      </w:pPr>
    </w:p>
    <w:p w14:paraId="7180160E" w14:textId="59DB1317" w:rsidR="00362994" w:rsidRDefault="00362994" w:rsidP="00263938">
      <w:pPr>
        <w:pStyle w:val="TextoEstndarProbarlo"/>
        <w:rPr>
          <w:noProof/>
          <w:lang w:bidi="es-ES"/>
        </w:rPr>
      </w:pPr>
    </w:p>
    <w:p w14:paraId="44784ADF" w14:textId="40299C27" w:rsidR="00362994" w:rsidRDefault="00362994" w:rsidP="00263938">
      <w:pPr>
        <w:pStyle w:val="TextoEstndarProbarlo"/>
        <w:rPr>
          <w:noProof/>
          <w:lang w:bidi="es-ES"/>
        </w:rPr>
      </w:pPr>
    </w:p>
    <w:p w14:paraId="17586581" w14:textId="353AB778" w:rsidR="000D0F4E" w:rsidRDefault="000D0F4E" w:rsidP="00263938">
      <w:pPr>
        <w:pStyle w:val="TextoEstndarProbarlo"/>
        <w:rPr>
          <w:noProof/>
          <w:lang w:bidi="es-ES"/>
        </w:rPr>
      </w:pPr>
    </w:p>
    <w:p w14:paraId="289D3383" w14:textId="31CDF5EB" w:rsidR="000D0F4E" w:rsidRDefault="000D0F4E" w:rsidP="00263938">
      <w:pPr>
        <w:pStyle w:val="TextoEstndarProbarlo"/>
        <w:rPr>
          <w:noProof/>
          <w:lang w:bidi="es-ES"/>
        </w:rPr>
      </w:pPr>
    </w:p>
    <w:p w14:paraId="455FFD3B" w14:textId="77777777" w:rsidR="000D0F4E" w:rsidRDefault="000D0F4E" w:rsidP="00263938">
      <w:pPr>
        <w:pStyle w:val="TextoEstndarProbarlo"/>
        <w:rPr>
          <w:noProof/>
          <w:lang w:bidi="es-ES"/>
        </w:rPr>
      </w:pPr>
    </w:p>
    <w:p w14:paraId="4D9AA189" w14:textId="4033DAA3" w:rsidR="00362994" w:rsidRDefault="00362994" w:rsidP="00263938">
      <w:pPr>
        <w:pStyle w:val="TextoEstndarProbarlo"/>
        <w:rPr>
          <w:noProof/>
          <w:lang w:bidi="es-ES"/>
        </w:rPr>
      </w:pPr>
    </w:p>
    <w:p w14:paraId="20577F33" w14:textId="57B79527" w:rsidR="00362994" w:rsidRDefault="00362994" w:rsidP="00263938">
      <w:pPr>
        <w:pStyle w:val="TextoEstndarProbarlo"/>
        <w:rPr>
          <w:noProof/>
          <w:lang w:bidi="es-ES"/>
        </w:rPr>
      </w:pPr>
    </w:p>
    <w:p w14:paraId="018CAB20" w14:textId="79D3EC96" w:rsidR="00362994" w:rsidRDefault="00362994" w:rsidP="00135A69">
      <w:pPr>
        <w:pStyle w:val="TextoEstndarProbarlo"/>
        <w:ind w:left="0"/>
        <w:rPr>
          <w:noProof/>
          <w:lang w:bidi="es-ES"/>
        </w:rPr>
      </w:pPr>
    </w:p>
    <w:p w14:paraId="52281F8A" w14:textId="684EE472" w:rsidR="006D5561" w:rsidRDefault="006D5561" w:rsidP="00135A69">
      <w:pPr>
        <w:pStyle w:val="TextoEstndarProbarlo"/>
        <w:ind w:left="0"/>
        <w:rPr>
          <w:noProof/>
          <w:lang w:bidi="es-ES"/>
        </w:rPr>
      </w:pPr>
    </w:p>
    <w:p w14:paraId="359ED829" w14:textId="77777777" w:rsidR="006D5561" w:rsidRPr="00404B2E" w:rsidRDefault="006D5561" w:rsidP="00135A69">
      <w:pPr>
        <w:pStyle w:val="TextoEstndarProbarlo"/>
        <w:ind w:left="0"/>
        <w:rPr>
          <w:noProof/>
        </w:rPr>
      </w:pPr>
    </w:p>
    <w:p w14:paraId="3E1C5715" w14:textId="18FC4BDA" w:rsidR="005C6D45" w:rsidRDefault="00135A69">
      <w:pPr>
        <w:pStyle w:val="Heading1"/>
        <w:rPr>
          <w:noProof/>
          <w:lang w:bidi="es-ES"/>
        </w:rPr>
      </w:pPr>
      <w:bookmarkStart w:id="0" w:name="_Toc76483152"/>
      <w:r>
        <w:rPr>
          <w:noProof/>
          <w:lang w:bidi="es-ES"/>
        </w:rPr>
        <w:lastRenderedPageBreak/>
        <w:t>Requisitos</w:t>
      </w:r>
      <w:bookmarkEnd w:id="0"/>
    </w:p>
    <w:p w14:paraId="4683FF92" w14:textId="77777777" w:rsidR="00993DA9" w:rsidRDefault="00993DA9" w:rsidP="00993DA9">
      <w:pPr>
        <w:pStyle w:val="Heading2"/>
        <w:numPr>
          <w:ilvl w:val="0"/>
          <w:numId w:val="37"/>
        </w:numPr>
        <w:jc w:val="left"/>
        <w:rPr>
          <w:lang w:bidi="es-ES"/>
        </w:rPr>
      </w:pPr>
      <w:bookmarkStart w:id="1" w:name="_Toc76483153"/>
      <w:r>
        <w:rPr>
          <w:lang w:bidi="es-ES"/>
        </w:rPr>
        <w:t>Descargar XAMPP</w:t>
      </w:r>
      <w:bookmarkEnd w:id="1"/>
    </w:p>
    <w:p w14:paraId="50F061C6" w14:textId="77777777" w:rsidR="00993DA9" w:rsidRPr="006D5561" w:rsidRDefault="00993DA9" w:rsidP="00993DA9">
      <w:pPr>
        <w:rPr>
          <w:lang w:bidi="es-ES"/>
        </w:rPr>
      </w:pPr>
    </w:p>
    <w:p w14:paraId="30E3CBB0" w14:textId="77777777" w:rsidR="00993DA9" w:rsidRDefault="00993DA9" w:rsidP="00993DA9">
      <w:pPr>
        <w:rPr>
          <w:noProof/>
          <w:lang w:bidi="es-ES"/>
        </w:rPr>
      </w:pPr>
      <w:r>
        <w:rPr>
          <w:noProof/>
          <w:lang w:bidi="es-ES"/>
        </w:rPr>
        <w:t xml:space="preserve">El primer requisito para lograr que el proyecto funcione, es descargar e instalar XAMPP, para descargarlo, se debe ingresar a </w:t>
      </w:r>
      <w:hyperlink r:id="rId8" w:history="1">
        <w:r w:rsidRPr="006D5561">
          <w:rPr>
            <w:rStyle w:val="Hyperlink"/>
            <w:rFonts w:asciiTheme="minorHAnsi" w:hAnsiTheme="minorHAnsi" w:cstheme="minorBidi"/>
            <w:noProof/>
            <w:lang w:bidi="es-ES"/>
          </w:rPr>
          <w:t>https://www.apachefriends.org/es/index.html</w:t>
        </w:r>
      </w:hyperlink>
    </w:p>
    <w:p w14:paraId="2E09E1DA" w14:textId="77777777" w:rsidR="00993DA9" w:rsidRDefault="00993DA9" w:rsidP="00993DA9">
      <w:pPr>
        <w:rPr>
          <w:noProof/>
          <w:lang w:bidi="es-ES"/>
        </w:rPr>
      </w:pPr>
      <w:r>
        <w:rPr>
          <w:noProof/>
        </w:rPr>
        <w:drawing>
          <wp:inline distT="0" distB="0" distL="0" distR="0" wp14:anchorId="3B5399AD" wp14:editId="45EA0AF2">
            <wp:extent cx="5035550" cy="3321142"/>
            <wp:effectExtent l="0" t="0" r="0" b="0"/>
            <wp:docPr id="40" name="Imagen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874" cy="33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238A" w14:textId="77777777" w:rsidR="00993DA9" w:rsidRDefault="00993DA9" w:rsidP="00993DA9">
      <w:pPr>
        <w:rPr>
          <w:noProof/>
          <w:lang w:bidi="es-ES"/>
        </w:rPr>
      </w:pPr>
      <w:r>
        <w:rPr>
          <w:noProof/>
          <w:lang w:bidi="es-ES"/>
        </w:rPr>
        <w:t>Para comenzar la descarga, se debe presionar el botón correspondiente al sistema operativo que se utilizará, en este manual se realizará la instalación en windows.</w:t>
      </w:r>
    </w:p>
    <w:p w14:paraId="07A23995" w14:textId="77777777" w:rsidR="00993DA9" w:rsidRDefault="00993DA9" w:rsidP="00993DA9">
      <w:pPr>
        <w:rPr>
          <w:noProof/>
          <w:lang w:bidi="es-ES"/>
        </w:rPr>
      </w:pPr>
    </w:p>
    <w:p w14:paraId="7587B170" w14:textId="77777777" w:rsidR="00993DA9" w:rsidRDefault="00993DA9" w:rsidP="00993DA9">
      <w:pPr>
        <w:rPr>
          <w:noProof/>
          <w:lang w:bidi="es-ES"/>
        </w:rPr>
      </w:pPr>
    </w:p>
    <w:p w14:paraId="71AF0B3F" w14:textId="77777777" w:rsidR="00993DA9" w:rsidRDefault="00993DA9" w:rsidP="00993DA9">
      <w:pPr>
        <w:rPr>
          <w:noProof/>
          <w:lang w:bidi="es-ES"/>
        </w:rPr>
      </w:pPr>
    </w:p>
    <w:p w14:paraId="634F6FF0" w14:textId="77777777" w:rsidR="00993DA9" w:rsidRDefault="00993DA9" w:rsidP="00993DA9">
      <w:pPr>
        <w:rPr>
          <w:noProof/>
          <w:lang w:bidi="es-ES"/>
        </w:rPr>
      </w:pPr>
    </w:p>
    <w:p w14:paraId="7986345C" w14:textId="77777777" w:rsidR="00993DA9" w:rsidRDefault="00993DA9" w:rsidP="00993DA9">
      <w:pPr>
        <w:rPr>
          <w:noProof/>
          <w:lang w:bidi="es-ES"/>
        </w:rPr>
      </w:pPr>
    </w:p>
    <w:p w14:paraId="2C939606" w14:textId="77777777" w:rsidR="00993DA9" w:rsidRDefault="00993DA9" w:rsidP="00993DA9">
      <w:pPr>
        <w:rPr>
          <w:noProof/>
          <w:lang w:bidi="es-ES"/>
        </w:rPr>
      </w:pPr>
    </w:p>
    <w:p w14:paraId="34EF2D89" w14:textId="77777777" w:rsidR="00993DA9" w:rsidRDefault="00993DA9" w:rsidP="00993DA9">
      <w:pPr>
        <w:rPr>
          <w:noProof/>
          <w:lang w:bidi="es-ES"/>
        </w:rPr>
      </w:pPr>
    </w:p>
    <w:p w14:paraId="56B2B3F0" w14:textId="77777777" w:rsidR="00993DA9" w:rsidRDefault="00993DA9" w:rsidP="00993DA9">
      <w:pPr>
        <w:rPr>
          <w:noProof/>
          <w:lang w:bidi="es-ES"/>
        </w:rPr>
      </w:pPr>
    </w:p>
    <w:p w14:paraId="20ADEFDB" w14:textId="77777777" w:rsidR="00993DA9" w:rsidRDefault="00993DA9" w:rsidP="00993DA9">
      <w:pPr>
        <w:rPr>
          <w:noProof/>
          <w:lang w:bidi="es-ES"/>
        </w:rPr>
      </w:pPr>
    </w:p>
    <w:p w14:paraId="4BD76D17" w14:textId="77777777" w:rsidR="00993DA9" w:rsidRDefault="00993DA9" w:rsidP="00993DA9">
      <w:pPr>
        <w:rPr>
          <w:noProof/>
          <w:lang w:bidi="es-ES"/>
        </w:rPr>
      </w:pPr>
    </w:p>
    <w:p w14:paraId="2280DE9A" w14:textId="77777777" w:rsidR="00993DA9" w:rsidRDefault="00993DA9" w:rsidP="00993DA9">
      <w:pPr>
        <w:rPr>
          <w:noProof/>
          <w:lang w:bidi="es-ES"/>
        </w:rPr>
      </w:pPr>
      <w:r>
        <w:rPr>
          <w:noProof/>
          <w:lang w:bidi="es-ES"/>
        </w:rPr>
        <w:lastRenderedPageBreak/>
        <w:t>Luego de descargar XAMPP, se procederá a instalarlo</w:t>
      </w:r>
    </w:p>
    <w:p w14:paraId="44E88C37" w14:textId="77777777" w:rsidR="00993DA9" w:rsidRDefault="00993DA9" w:rsidP="00993DA9">
      <w:pPr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1D046F" wp14:editId="3EB2BD22">
                <wp:simplePos x="0" y="0"/>
                <wp:positionH relativeFrom="column">
                  <wp:posOffset>3453130</wp:posOffset>
                </wp:positionH>
                <wp:positionV relativeFrom="paragraph">
                  <wp:posOffset>2531110</wp:posOffset>
                </wp:positionV>
                <wp:extent cx="236093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C72C4" w14:textId="77777777" w:rsidR="00993DA9" w:rsidRPr="00A8667C" w:rsidRDefault="00993DA9" w:rsidP="00993DA9">
                            <w:pPr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</w:pPr>
                            <w:r w:rsidRPr="00A8667C"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Seleccione Next</w:t>
                            </w: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1D046F" id="_x0000_s1057" type="#_x0000_t202" style="position:absolute;margin-left:271.9pt;margin-top:199.3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" stroked="f">
                <v:textbox style="mso-fit-shape-to-text:t">
                  <w:txbxContent>
                    <w:p w14:paraId="4AAC72C4" w14:textId="77777777" w:rsidR="00993DA9" w:rsidRPr="00A8667C" w:rsidRDefault="00993DA9" w:rsidP="00993DA9">
                      <w:pPr>
                        <w:rPr>
                          <w:i/>
                          <w:iCs/>
                          <w:color w:val="3B3838" w:themeColor="background2" w:themeShade="40"/>
                        </w:rPr>
                      </w:pPr>
                      <w:r w:rsidRPr="00A8667C">
                        <w:rPr>
                          <w:i/>
                          <w:iCs/>
                          <w:color w:val="3B3838" w:themeColor="background2" w:themeShade="40"/>
                        </w:rPr>
                        <w:t>Seleccione Next</w:t>
                      </w:r>
                      <w:r>
                        <w:rPr>
                          <w:i/>
                          <w:iCs/>
                          <w:color w:val="3B3838" w:themeColor="background2" w:themeShade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74BDDF" wp14:editId="6A0E854F">
            <wp:extent cx="3321747" cy="2819400"/>
            <wp:effectExtent l="0" t="0" r="0" b="0"/>
            <wp:docPr id="41" name="Imagen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393" cy="28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4C1" w14:textId="77777777" w:rsidR="00993DA9" w:rsidRDefault="00993DA9" w:rsidP="00993DA9">
      <w:pPr>
        <w:rPr>
          <w:noProof/>
          <w:lang w:bidi="es-ES"/>
        </w:rPr>
      </w:pPr>
    </w:p>
    <w:p w14:paraId="53BB33BB" w14:textId="77777777" w:rsidR="00993DA9" w:rsidRDefault="00993DA9" w:rsidP="00993DA9">
      <w:pPr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9EB1DC" wp14:editId="4A1D1E3C">
                <wp:simplePos x="0" y="0"/>
                <wp:positionH relativeFrom="column">
                  <wp:posOffset>3486150</wp:posOffset>
                </wp:positionH>
                <wp:positionV relativeFrom="paragraph">
                  <wp:posOffset>2045970</wp:posOffset>
                </wp:positionV>
                <wp:extent cx="2360930" cy="1404620"/>
                <wp:effectExtent l="0" t="0" r="0" b="0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BA1D8" w14:textId="77777777" w:rsidR="00993DA9" w:rsidRPr="00A8667C" w:rsidRDefault="00993DA9" w:rsidP="00993DA9">
                            <w:pPr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Escoja los componentes a instalar, en este caso todos serán instalados, luego s</w:t>
                            </w:r>
                            <w:r w:rsidRPr="00A8667C"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eleccione Next</w:t>
                            </w: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9EB1DC" id="_x0000_s1058" type="#_x0000_t202" style="position:absolute;margin-left:274.5pt;margin-top:161.1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" stroked="f">
                <v:textbox style="mso-fit-shape-to-text:t">
                  <w:txbxContent>
                    <w:p w14:paraId="54BBA1D8" w14:textId="77777777" w:rsidR="00993DA9" w:rsidRPr="00A8667C" w:rsidRDefault="00993DA9" w:rsidP="00993DA9">
                      <w:pPr>
                        <w:rPr>
                          <w:i/>
                          <w:iCs/>
                          <w:color w:val="3B3838" w:themeColor="background2" w:themeShade="40"/>
                        </w:rPr>
                      </w:pPr>
                      <w:r>
                        <w:rPr>
                          <w:i/>
                          <w:iCs/>
                          <w:color w:val="3B3838" w:themeColor="background2" w:themeShade="40"/>
                        </w:rPr>
                        <w:t>Escoja los componentes a instalar, en este caso todos serán instalados, luego s</w:t>
                      </w:r>
                      <w:r w:rsidRPr="00A8667C">
                        <w:rPr>
                          <w:i/>
                          <w:iCs/>
                          <w:color w:val="3B3838" w:themeColor="background2" w:themeShade="40"/>
                        </w:rPr>
                        <w:t>eleccione Next</w:t>
                      </w:r>
                      <w:r>
                        <w:rPr>
                          <w:i/>
                          <w:iCs/>
                          <w:color w:val="3B3838" w:themeColor="background2" w:themeShade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23E724" wp14:editId="5A1DCB46">
            <wp:extent cx="3314700" cy="2800933"/>
            <wp:effectExtent l="0" t="0" r="0" b="0"/>
            <wp:docPr id="42" name="Imagen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958" cy="28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820C" w14:textId="77777777" w:rsidR="00993DA9" w:rsidRDefault="00993DA9" w:rsidP="00993DA9">
      <w:pPr>
        <w:rPr>
          <w:noProof/>
          <w:lang w:bidi="es-ES"/>
        </w:rPr>
      </w:pPr>
    </w:p>
    <w:p w14:paraId="0DD5DC88" w14:textId="77777777" w:rsidR="00993DA9" w:rsidRDefault="00993DA9" w:rsidP="00993DA9">
      <w:pPr>
        <w:rPr>
          <w:noProof/>
          <w:lang w:bidi="es-ES"/>
        </w:rPr>
      </w:pPr>
    </w:p>
    <w:p w14:paraId="6079FC89" w14:textId="77777777" w:rsidR="00993DA9" w:rsidRDefault="00993DA9" w:rsidP="00993DA9">
      <w:pPr>
        <w:rPr>
          <w:noProof/>
          <w:lang w:bidi="es-ES"/>
        </w:rPr>
      </w:pPr>
      <w:r>
        <w:rPr>
          <w:noProof/>
          <w:lang w:bidi="es-E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4659EC" wp14:editId="440C1059">
                <wp:simplePos x="0" y="0"/>
                <wp:positionH relativeFrom="margin">
                  <wp:align>right</wp:align>
                </wp:positionH>
                <wp:positionV relativeFrom="paragraph">
                  <wp:posOffset>1887220</wp:posOffset>
                </wp:positionV>
                <wp:extent cx="2360930" cy="1404620"/>
                <wp:effectExtent l="0" t="0" r="0" b="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CB0BD" w14:textId="77777777" w:rsidR="00993DA9" w:rsidRPr="00A8667C" w:rsidRDefault="00993DA9" w:rsidP="00993DA9">
                            <w:pP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  <w:t>Escoja una ruta de instalación vacía y vuelva a presionar Next, se le preguntará el idioma que desea, en este caso será instalado en inglés.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659EC" id="_x0000_s1059" type="#_x0000_t202" style="position:absolute;margin-left:134.7pt;margin-top:148.6pt;width:185.9pt;height:110.6pt;z-index:25166540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" stroked="f">
                <v:textbox style="mso-fit-shape-to-text:t">
                  <w:txbxContent>
                    <w:p w14:paraId="3D3CB0BD" w14:textId="77777777" w:rsidR="00993DA9" w:rsidRPr="00A8667C" w:rsidRDefault="00993DA9" w:rsidP="00993DA9">
                      <w:pP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</w:pPr>
                      <w: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  <w:t>Escoja una ruta de instalación vacía y vuelva a presionar Next, se le preguntará el idioma que desea, en este caso será instalado en inglés.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C3E6E8" wp14:editId="1DDC10F5">
            <wp:extent cx="3322319" cy="2804795"/>
            <wp:effectExtent l="0" t="0" r="0" b="0"/>
            <wp:docPr id="43" name="Imagen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769" cy="28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F746" w14:textId="77777777" w:rsidR="00993DA9" w:rsidRDefault="00993DA9" w:rsidP="00993DA9">
      <w:pPr>
        <w:rPr>
          <w:noProof/>
        </w:rPr>
      </w:pPr>
    </w:p>
    <w:p w14:paraId="3EF01AA9" w14:textId="77777777" w:rsidR="00993DA9" w:rsidRDefault="00993DA9" w:rsidP="00993DA9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A5BAADC" wp14:editId="1E834CB1">
                <wp:simplePos x="0" y="0"/>
                <wp:positionH relativeFrom="margin">
                  <wp:align>right</wp:align>
                </wp:positionH>
                <wp:positionV relativeFrom="paragraph">
                  <wp:posOffset>1905635</wp:posOffset>
                </wp:positionV>
                <wp:extent cx="2360930" cy="1404620"/>
                <wp:effectExtent l="0" t="0" r="0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51142" w14:textId="77777777" w:rsidR="00993DA9" w:rsidRPr="00A8667C" w:rsidRDefault="00993DA9" w:rsidP="00993DA9">
                            <w:pP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  <w:t>En esta instalación se desmarcará esa casilla, luego seleccione Next y nuevamente seleccione Next, XAMPP procederá a instalarse.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5BAADC" id="_x0000_s1060" type="#_x0000_t202" style="position:absolute;margin-left:134.7pt;margin-top:150.05pt;width:185.9pt;height:110.6pt;z-index:25166643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" stroked="f">
                <v:textbox style="mso-fit-shape-to-text:t">
                  <w:txbxContent>
                    <w:p w14:paraId="5C551142" w14:textId="77777777" w:rsidR="00993DA9" w:rsidRPr="00A8667C" w:rsidRDefault="00993DA9" w:rsidP="00993DA9">
                      <w:pP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</w:pPr>
                      <w: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  <w:t>En esta instalación se desmarcará esa casilla, luego seleccione Next y nuevamente seleccione Next, XAMPP procederá a instalarse.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835AB2" wp14:editId="2E21D2EE">
            <wp:extent cx="3289300" cy="2811174"/>
            <wp:effectExtent l="0" t="0" r="6350" b="8255"/>
            <wp:docPr id="46" name="Imagen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1816" cy="28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442" w14:textId="77777777" w:rsidR="00993DA9" w:rsidRDefault="00993DA9" w:rsidP="00993DA9">
      <w:pPr>
        <w:rPr>
          <w:noProof/>
        </w:rPr>
      </w:pPr>
    </w:p>
    <w:p w14:paraId="371929CE" w14:textId="77777777" w:rsidR="00993DA9" w:rsidRDefault="00993DA9" w:rsidP="00993DA9">
      <w:pPr>
        <w:rPr>
          <w:noProof/>
        </w:rPr>
      </w:pPr>
    </w:p>
    <w:p w14:paraId="5B6595A8" w14:textId="77777777" w:rsidR="00993DA9" w:rsidRDefault="00993DA9" w:rsidP="00993DA9">
      <w:pPr>
        <w:rPr>
          <w:noProof/>
        </w:rPr>
      </w:pPr>
    </w:p>
    <w:p w14:paraId="632B355B" w14:textId="77777777" w:rsidR="00993DA9" w:rsidRPr="00404B2E" w:rsidRDefault="00993DA9" w:rsidP="00993DA9">
      <w:pPr>
        <w:rPr>
          <w:noProof/>
        </w:rPr>
      </w:pPr>
    </w:p>
    <w:p w14:paraId="0BAAD069" w14:textId="77777777" w:rsidR="00993DA9" w:rsidRDefault="00993DA9" w:rsidP="00993DA9">
      <w:pPr>
        <w:rPr>
          <w:noProof/>
        </w:rPr>
      </w:pPr>
    </w:p>
    <w:p w14:paraId="3309F249" w14:textId="77777777" w:rsidR="00993DA9" w:rsidRDefault="00993DA9" w:rsidP="00993DA9">
      <w:pPr>
        <w:rPr>
          <w:noProof/>
        </w:rPr>
      </w:pPr>
    </w:p>
    <w:p w14:paraId="1FA09F75" w14:textId="77777777" w:rsidR="00993DA9" w:rsidRDefault="00993DA9" w:rsidP="00993DA9">
      <w:pPr>
        <w:rPr>
          <w:noProof/>
        </w:rPr>
      </w:pPr>
    </w:p>
    <w:p w14:paraId="60E138F9" w14:textId="77777777" w:rsidR="00993DA9" w:rsidRDefault="00993DA9" w:rsidP="00993DA9">
      <w:pPr>
        <w:rPr>
          <w:noProof/>
        </w:rPr>
      </w:pPr>
    </w:p>
    <w:p w14:paraId="673189B9" w14:textId="77777777" w:rsidR="00993DA9" w:rsidRDefault="00993DA9" w:rsidP="00993DA9">
      <w:pPr>
        <w:pStyle w:val="Heading2"/>
        <w:numPr>
          <w:ilvl w:val="0"/>
          <w:numId w:val="37"/>
        </w:numPr>
        <w:jc w:val="left"/>
        <w:rPr>
          <w:noProof/>
        </w:rPr>
      </w:pPr>
      <w:bookmarkStart w:id="2" w:name="_Toc76483154"/>
      <w:r>
        <w:rPr>
          <w:noProof/>
        </w:rPr>
        <w:lastRenderedPageBreak/>
        <w:t>Descargar archivos necesarios</w:t>
      </w:r>
      <w:bookmarkEnd w:id="2"/>
    </w:p>
    <w:p w14:paraId="727D5AAA" w14:textId="77777777" w:rsidR="00993DA9" w:rsidRPr="00993DA9" w:rsidRDefault="00993DA9" w:rsidP="00993DA9"/>
    <w:p w14:paraId="14BF2ACE" w14:textId="1804B3A4" w:rsidR="00993DA9" w:rsidRPr="001F2EBB" w:rsidRDefault="00993DA9" w:rsidP="00993DA9">
      <w:r>
        <w:t xml:space="preserve">Para este paso, es </w:t>
      </w:r>
      <w:proofErr w:type="gramStart"/>
      <w:r>
        <w:t xml:space="preserve">necesario </w:t>
      </w:r>
      <w:r w:rsidR="00F31C55">
        <w:t xml:space="preserve"> descargar</w:t>
      </w:r>
      <w:proofErr w:type="gramEnd"/>
      <w:r w:rsidR="00F31C55">
        <w:t xml:space="preserve"> nuestro proyecto Laravel de nuestro GitHub, con el siguiente link va a poder ir directamente a nuestro GitHub con todos los archivos necesarios</w:t>
      </w:r>
      <w:r>
        <w:t xml:space="preserve">: </w:t>
      </w:r>
      <w:hyperlink r:id="rId14" w:history="1">
        <w:r w:rsidRPr="001F2EBB">
          <w:rPr>
            <w:rStyle w:val="Hyperlink"/>
            <w:rFonts w:asciiTheme="minorHAnsi" w:hAnsiTheme="minorHAnsi" w:cstheme="minorBidi"/>
          </w:rPr>
          <w:t>https://github.com/dzerene/Tarea1-Landing-Page</w:t>
        </w:r>
      </w:hyperlink>
    </w:p>
    <w:p w14:paraId="04D9E04E" w14:textId="77777777" w:rsidR="00993DA9" w:rsidRDefault="00993DA9" w:rsidP="00993DA9">
      <w:pPr>
        <w:rPr>
          <w:noProof/>
          <w:lang w:bidi="es-ES"/>
        </w:rPr>
      </w:pPr>
      <w:r>
        <w:rPr>
          <w:noProof/>
        </w:rPr>
        <w:drawing>
          <wp:inline distT="0" distB="0" distL="0" distR="0" wp14:anchorId="5A4D7E31" wp14:editId="69EF019A">
            <wp:extent cx="5731510" cy="2480310"/>
            <wp:effectExtent l="0" t="0" r="2540" b="0"/>
            <wp:docPr id="49" name="Imagen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BE0B" w14:textId="77777777" w:rsidR="00993DA9" w:rsidRPr="001F2EBB" w:rsidRDefault="00993DA9" w:rsidP="00993DA9">
      <w:pPr>
        <w:rPr>
          <w:lang w:bidi="es-ES"/>
        </w:rPr>
      </w:pPr>
      <w:r>
        <w:rPr>
          <w:lang w:bidi="es-ES"/>
        </w:rPr>
        <w:t xml:space="preserve">Debe presionar el botón </w:t>
      </w:r>
      <w:proofErr w:type="spellStart"/>
      <w:r>
        <w:rPr>
          <w:lang w:bidi="es-ES"/>
        </w:rPr>
        <w:t>code</w:t>
      </w:r>
      <w:proofErr w:type="spellEnd"/>
      <w:r>
        <w:rPr>
          <w:lang w:bidi="es-ES"/>
        </w:rPr>
        <w:t xml:space="preserve"> y dispondrá de dos opciones para descargar el proyecto, la primera consiste en copiar el </w:t>
      </w:r>
      <w:proofErr w:type="gramStart"/>
      <w:r>
        <w:rPr>
          <w:lang w:bidi="es-ES"/>
        </w:rPr>
        <w:t>link</w:t>
      </w:r>
      <w:proofErr w:type="gramEnd"/>
      <w:r>
        <w:rPr>
          <w:lang w:bidi="es-ES"/>
        </w:rPr>
        <w:t xml:space="preserve"> que aparece en la pestaña que se abrió y utilizar el comando </w:t>
      </w:r>
      <w:proofErr w:type="spellStart"/>
      <w:r>
        <w:rPr>
          <w:lang w:bidi="es-ES"/>
        </w:rPr>
        <w:t>git</w:t>
      </w:r>
      <w:proofErr w:type="spellEnd"/>
      <w:r>
        <w:rPr>
          <w:lang w:bidi="es-ES"/>
        </w:rPr>
        <w:t xml:space="preserve"> clone para copiar los archivos y guardarlos en su dispositivo de forma local, la segunda opción consiste en presionar el botón “</w:t>
      </w:r>
      <w:proofErr w:type="spellStart"/>
      <w:r>
        <w:rPr>
          <w:lang w:bidi="es-ES"/>
        </w:rPr>
        <w:t>Download</w:t>
      </w:r>
      <w:proofErr w:type="spellEnd"/>
      <w:r>
        <w:rPr>
          <w:lang w:bidi="es-ES"/>
        </w:rPr>
        <w:t xml:space="preserve"> ZIP”, el cual descargará un archivo comprimido con todos los archivos del proyecto, en este caso se utilizará el segundo método.</w:t>
      </w:r>
    </w:p>
    <w:p w14:paraId="7279BD36" w14:textId="75557040" w:rsidR="001F2EBB" w:rsidRDefault="00993DA9" w:rsidP="00F31C55">
      <w:pPr>
        <w:pStyle w:val="Heading2"/>
        <w:numPr>
          <w:ilvl w:val="0"/>
          <w:numId w:val="37"/>
        </w:numPr>
        <w:jc w:val="left"/>
        <w:rPr>
          <w:noProof/>
          <w:lang w:bidi="es-ES"/>
        </w:rPr>
      </w:pPr>
      <w:bookmarkStart w:id="3" w:name="_Toc76483155"/>
      <w:r>
        <w:rPr>
          <w:noProof/>
          <w:lang w:bidi="es-ES"/>
        </w:rPr>
        <w:t>Descargar Composer</w:t>
      </w:r>
      <w:bookmarkEnd w:id="3"/>
    </w:p>
    <w:p w14:paraId="699F448C" w14:textId="77777777" w:rsidR="006A1457" w:rsidRDefault="001A7AEA" w:rsidP="00993DA9">
      <w:pPr>
        <w:rPr>
          <w:lang w:bidi="es-ES"/>
        </w:rPr>
      </w:pPr>
      <w:r>
        <w:rPr>
          <w:lang w:bidi="es-ES"/>
        </w:rPr>
        <w:t xml:space="preserve">Para este paso se debe descargar </w:t>
      </w:r>
      <w:proofErr w:type="spellStart"/>
      <w:r>
        <w:rPr>
          <w:lang w:bidi="es-ES"/>
        </w:rPr>
        <w:t>Composer</w:t>
      </w:r>
      <w:proofErr w:type="spellEnd"/>
      <w:r>
        <w:rPr>
          <w:lang w:bidi="es-ES"/>
        </w:rPr>
        <w:t xml:space="preserve">, ¿Qué es </w:t>
      </w:r>
      <w:proofErr w:type="spellStart"/>
      <w:r>
        <w:rPr>
          <w:lang w:bidi="es-ES"/>
        </w:rPr>
        <w:t>composer</w:t>
      </w:r>
      <w:proofErr w:type="spellEnd"/>
      <w:r>
        <w:rPr>
          <w:lang w:bidi="es-ES"/>
        </w:rPr>
        <w:t xml:space="preserve">? </w:t>
      </w:r>
      <w:proofErr w:type="spellStart"/>
      <w:r>
        <w:rPr>
          <w:lang w:bidi="es-ES"/>
        </w:rPr>
        <w:t>Composer</w:t>
      </w:r>
      <w:proofErr w:type="spellEnd"/>
      <w:r>
        <w:rPr>
          <w:lang w:bidi="es-ES"/>
        </w:rPr>
        <w:t xml:space="preserve"> es un manejador de paquetes para PHP que proporciona un estándar para administrar, descargar e instalar dependencias y librerías. Similar a NPM en Node.js y </w:t>
      </w:r>
      <w:proofErr w:type="spellStart"/>
      <w:r>
        <w:rPr>
          <w:lang w:bidi="es-ES"/>
        </w:rPr>
        <w:t>Blunder</w:t>
      </w:r>
      <w:proofErr w:type="spellEnd"/>
      <w:r>
        <w:rPr>
          <w:lang w:bidi="es-ES"/>
        </w:rPr>
        <w:t xml:space="preserve"> en Ruby, entonces </w:t>
      </w:r>
      <w:proofErr w:type="spellStart"/>
      <w:r>
        <w:rPr>
          <w:lang w:bidi="es-ES"/>
        </w:rPr>
        <w:t>Composer</w:t>
      </w:r>
      <w:proofErr w:type="spellEnd"/>
      <w:r>
        <w:rPr>
          <w:lang w:bidi="es-ES"/>
        </w:rPr>
        <w:t xml:space="preserve"> será nuestra solución para trabajar en este proyecto.</w:t>
      </w:r>
      <w:r w:rsidR="006A1457">
        <w:rPr>
          <w:lang w:bidi="es-ES"/>
        </w:rPr>
        <w:t xml:space="preserve"> </w:t>
      </w:r>
    </w:p>
    <w:p w14:paraId="1B206F5F" w14:textId="77777777" w:rsidR="006A1457" w:rsidRDefault="006A1457" w:rsidP="00993DA9">
      <w:pPr>
        <w:rPr>
          <w:lang w:bidi="es-ES"/>
        </w:rPr>
      </w:pPr>
      <w:r>
        <w:rPr>
          <w:lang w:bidi="es-ES"/>
        </w:rPr>
        <w:t xml:space="preserve">¿Cómo instalar </w:t>
      </w:r>
      <w:proofErr w:type="spellStart"/>
      <w:r>
        <w:rPr>
          <w:lang w:bidi="es-ES"/>
        </w:rPr>
        <w:t>composer</w:t>
      </w:r>
      <w:proofErr w:type="spellEnd"/>
      <w:r>
        <w:rPr>
          <w:lang w:bidi="es-ES"/>
        </w:rPr>
        <w:t>?</w:t>
      </w:r>
    </w:p>
    <w:p w14:paraId="7DD23612" w14:textId="6E2F5D1F" w:rsidR="00993DA9" w:rsidRDefault="006A1457" w:rsidP="00993DA9">
      <w:pPr>
        <w:rPr>
          <w:lang w:bidi="es-ES"/>
        </w:rPr>
      </w:pPr>
      <w:r>
        <w:rPr>
          <w:lang w:bidi="es-ES"/>
        </w:rPr>
        <w:t xml:space="preserve">Primero tienes que ir a la página de </w:t>
      </w:r>
      <w:proofErr w:type="spellStart"/>
      <w:r>
        <w:rPr>
          <w:lang w:bidi="es-ES"/>
        </w:rPr>
        <w:t>composer</w:t>
      </w:r>
      <w:proofErr w:type="spellEnd"/>
      <w:r>
        <w:rPr>
          <w:lang w:bidi="es-ES"/>
        </w:rPr>
        <w:t xml:space="preserve"> </w:t>
      </w:r>
      <w:proofErr w:type="gramStart"/>
      <w:r>
        <w:rPr>
          <w:lang w:bidi="es-ES"/>
        </w:rPr>
        <w:t xml:space="preserve">( </w:t>
      </w:r>
      <w:r w:rsidRPr="006A1457">
        <w:rPr>
          <w:lang w:bidi="es-ES"/>
        </w:rPr>
        <w:t>https://getcomposer.org/</w:t>
      </w:r>
      <w:proofErr w:type="gramEnd"/>
      <w:r>
        <w:rPr>
          <w:lang w:bidi="es-ES"/>
        </w:rPr>
        <w:t xml:space="preserve"> ) e ir a la parte de descarga ,</w:t>
      </w:r>
    </w:p>
    <w:p w14:paraId="0452CCC6" w14:textId="7EBDF6F9" w:rsidR="006A1457" w:rsidRDefault="006A1457" w:rsidP="00993DA9">
      <w:pPr>
        <w:rPr>
          <w:lang w:bidi="es-ES"/>
        </w:rPr>
      </w:pPr>
      <w:r>
        <w:rPr>
          <w:noProof/>
        </w:rPr>
        <w:lastRenderedPageBreak/>
        <w:drawing>
          <wp:inline distT="0" distB="0" distL="0" distR="0" wp14:anchorId="70755DBC" wp14:editId="4CA01C94">
            <wp:extent cx="3352800" cy="3933825"/>
            <wp:effectExtent l="0" t="0" r="0" b="9525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3B8">
        <w:rPr>
          <w:lang w:bidi="es-ES"/>
        </w:rPr>
        <w:t xml:space="preserve">        </w:t>
      </w:r>
      <w:r>
        <w:rPr>
          <w:noProof/>
          <w:lang w:bidi="es-ES"/>
        </w:rPr>
        <mc:AlternateContent>
          <mc:Choice Requires="wps">
            <w:drawing>
              <wp:inline distT="0" distB="0" distL="0" distR="0" wp14:anchorId="6FECBE30" wp14:editId="3543D5D5">
                <wp:extent cx="2008505" cy="1404620"/>
                <wp:effectExtent l="0" t="0" r="0" b="3810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8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A4193" w14:textId="1258F5BB" w:rsidR="006A1457" w:rsidRPr="00A8667C" w:rsidRDefault="008113B8" w:rsidP="006A1457">
                            <w:pP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  <w:t xml:space="preserve">Ir a la parte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  <w:t>Download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CBE30" id="Cuadro de texto 2" o:spid="_x0000_s1061" type="#_x0000_t202" style="width:158.1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" stroked="f">
                <v:textbox style="mso-fit-shape-to-text:t">
                  <w:txbxContent>
                    <w:p w14:paraId="6E5A4193" w14:textId="1258F5BB" w:rsidR="006A1457" w:rsidRPr="00A8667C" w:rsidRDefault="008113B8" w:rsidP="006A1457">
                      <w:pP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</w:pPr>
                      <w: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  <w:t xml:space="preserve">Ir a la parte de </w:t>
                      </w:r>
                      <w:proofErr w:type="spellStart"/>
                      <w: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  <w:t>Download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8B8A811" w14:textId="3F146686" w:rsidR="008113B8" w:rsidRDefault="008113B8" w:rsidP="00993DA9">
      <w:pPr>
        <w:rPr>
          <w:lang w:bidi="es-ES"/>
        </w:rPr>
      </w:pPr>
    </w:p>
    <w:p w14:paraId="0CADEE10" w14:textId="55F9EA5A" w:rsidR="008113B8" w:rsidRDefault="00821B9B" w:rsidP="00993DA9">
      <w:pPr>
        <w:rPr>
          <w:lang w:bidi="es-ES"/>
        </w:rPr>
      </w:pPr>
      <w:r>
        <w:rPr>
          <w:noProof/>
        </w:rPr>
        <w:drawing>
          <wp:inline distT="0" distB="0" distL="0" distR="0" wp14:anchorId="526C8419" wp14:editId="1AA60773">
            <wp:extent cx="4267200" cy="413194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es-ES"/>
        </w:rPr>
        <w:t xml:space="preserve">     </w:t>
      </w:r>
      <w:r w:rsidR="008113B8">
        <w:rPr>
          <w:noProof/>
          <w:lang w:bidi="es-ES"/>
        </w:rPr>
        <mc:AlternateContent>
          <mc:Choice Requires="wps">
            <w:drawing>
              <wp:inline distT="0" distB="0" distL="0" distR="0" wp14:anchorId="1B7B8BB0" wp14:editId="1157734A">
                <wp:extent cx="1143000" cy="1404620"/>
                <wp:effectExtent l="0" t="0" r="0" b="2540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516D5" w14:textId="4FF3C5D9" w:rsidR="008113B8" w:rsidRPr="00A8667C" w:rsidRDefault="008113B8" w:rsidP="008113B8">
                            <w:pP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  <w:t>Copiar los comandos que salen en el recuadro en rojo.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7B8BB0" id="_x0000_s1062" type="#_x0000_t202" style="width:90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" stroked="f">
                <v:textbox style="mso-fit-shape-to-text:t">
                  <w:txbxContent>
                    <w:p w14:paraId="6E5516D5" w14:textId="4FF3C5D9" w:rsidR="008113B8" w:rsidRPr="00A8667C" w:rsidRDefault="008113B8" w:rsidP="008113B8">
                      <w:pP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</w:pPr>
                      <w: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  <w:t>Copiar los comandos que salen en el recuadro en rojo.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A05456" w14:textId="655BEED5" w:rsidR="00821B9B" w:rsidRDefault="00821B9B" w:rsidP="00993DA9">
      <w:pPr>
        <w:rPr>
          <w:lang w:bidi="es-ES"/>
        </w:rPr>
      </w:pPr>
      <w:r w:rsidRPr="00821B9B">
        <w:rPr>
          <w:noProof/>
          <w:lang w:bidi="es-ES"/>
        </w:rPr>
        <w:lastRenderedPageBreak/>
        <w:drawing>
          <wp:inline distT="0" distB="0" distL="0" distR="0" wp14:anchorId="21C4613A" wp14:editId="05D2A944">
            <wp:extent cx="4001058" cy="1457528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es-ES"/>
        </w:rPr>
        <w:t xml:space="preserve">    </w:t>
      </w:r>
      <w:r>
        <w:rPr>
          <w:noProof/>
          <w:lang w:bidi="es-ES"/>
        </w:rPr>
        <mc:AlternateContent>
          <mc:Choice Requires="wps">
            <w:drawing>
              <wp:inline distT="0" distB="0" distL="0" distR="0" wp14:anchorId="246FB226" wp14:editId="6C122AC7">
                <wp:extent cx="1143000" cy="1404620"/>
                <wp:effectExtent l="0" t="0" r="0" b="2540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7A424" w14:textId="0D2373AE" w:rsidR="00821B9B" w:rsidRPr="00A8667C" w:rsidRDefault="00821B9B" w:rsidP="00821B9B">
                            <w:pP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  <w:t xml:space="preserve">Se debe abrir el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3B3838" w:themeColor="background2" w:themeShade="40"/>
                                <w:lang w:val="es-CL"/>
                              </w:rPr>
                              <w:t>cmd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6FB226" id="_x0000_s1063" type="#_x0000_t202" style="width:90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" stroked="f">
                <v:textbox style="mso-fit-shape-to-text:t">
                  <w:txbxContent>
                    <w:p w14:paraId="1E87A424" w14:textId="0D2373AE" w:rsidR="00821B9B" w:rsidRPr="00A8667C" w:rsidRDefault="00821B9B" w:rsidP="00821B9B">
                      <w:pP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</w:pPr>
                      <w: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  <w:t xml:space="preserve">Se debe abrir el </w:t>
                      </w:r>
                      <w:proofErr w:type="spellStart"/>
                      <w:r>
                        <w:rPr>
                          <w:i/>
                          <w:iCs/>
                          <w:color w:val="3B3838" w:themeColor="background2" w:themeShade="40"/>
                          <w:lang w:val="es-CL"/>
                        </w:rPr>
                        <w:t>cmd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lang w:bidi="es-ES"/>
        </w:rPr>
        <w:t xml:space="preserve"> </w:t>
      </w:r>
    </w:p>
    <w:p w14:paraId="12E64496" w14:textId="2669DDD7" w:rsidR="00821B9B" w:rsidRPr="00993DA9" w:rsidRDefault="00821B9B" w:rsidP="00993DA9">
      <w:pPr>
        <w:rPr>
          <w:lang w:bidi="es-ES"/>
        </w:rPr>
      </w:pPr>
      <w:r>
        <w:rPr>
          <w:lang w:bidi="es-ES"/>
        </w:rPr>
        <w:t xml:space="preserve">Debe abrir el </w:t>
      </w:r>
      <w:proofErr w:type="spellStart"/>
      <w:r>
        <w:rPr>
          <w:lang w:bidi="es-ES"/>
        </w:rPr>
        <w:t>cmd</w:t>
      </w:r>
      <w:proofErr w:type="spellEnd"/>
      <w:r>
        <w:rPr>
          <w:lang w:bidi="es-ES"/>
        </w:rPr>
        <w:t xml:space="preserve"> como administrador y pegar lo que se copio en el paso anterior </w:t>
      </w:r>
    </w:p>
    <w:p w14:paraId="05902B16" w14:textId="4907DE09" w:rsidR="001F2EBB" w:rsidRDefault="00821B9B" w:rsidP="001F2EBB">
      <w:pPr>
        <w:rPr>
          <w:lang w:bidi="es-ES"/>
        </w:rPr>
      </w:pPr>
      <w:r w:rsidRPr="00821B9B">
        <w:rPr>
          <w:noProof/>
          <w:lang w:bidi="es-ES"/>
        </w:rPr>
        <w:drawing>
          <wp:inline distT="0" distB="0" distL="0" distR="0" wp14:anchorId="4DDDD583" wp14:editId="2A323478">
            <wp:extent cx="5731510" cy="2190750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 rotWithShape="1">
                    <a:blip r:embed="rId19"/>
                    <a:srcRect b="26689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191BA" w14:textId="275B6649" w:rsidR="001F2EBB" w:rsidRDefault="00821B9B" w:rsidP="001F2EBB">
      <w:pPr>
        <w:rPr>
          <w:lang w:bidi="es-ES"/>
        </w:rPr>
      </w:pPr>
      <w:r>
        <w:rPr>
          <w:lang w:bidi="es-ES"/>
        </w:rPr>
        <w:t xml:space="preserve">Se va a empezar a instalar todos los componentes del </w:t>
      </w:r>
      <w:proofErr w:type="spellStart"/>
      <w:r>
        <w:rPr>
          <w:lang w:bidi="es-ES"/>
        </w:rPr>
        <w:t>Composer</w:t>
      </w:r>
      <w:proofErr w:type="spellEnd"/>
    </w:p>
    <w:p w14:paraId="660867D3" w14:textId="77777777" w:rsidR="00C306E7" w:rsidRPr="001F2EBB" w:rsidRDefault="00C306E7" w:rsidP="001F2EBB">
      <w:pPr>
        <w:rPr>
          <w:lang w:bidi="es-ES"/>
        </w:rPr>
      </w:pPr>
    </w:p>
    <w:p w14:paraId="298F5345" w14:textId="5CAB9CA5" w:rsidR="00230880" w:rsidRDefault="00230880" w:rsidP="00017421">
      <w:pPr>
        <w:pStyle w:val="Heading2"/>
        <w:numPr>
          <w:ilvl w:val="0"/>
          <w:numId w:val="37"/>
        </w:numPr>
        <w:jc w:val="left"/>
      </w:pPr>
      <w:bookmarkStart w:id="4" w:name="_Toc76483156"/>
      <w:r>
        <w:t>Tener un editor de código</w:t>
      </w:r>
      <w:bookmarkEnd w:id="4"/>
      <w:r>
        <w:t xml:space="preserve"> </w:t>
      </w:r>
    </w:p>
    <w:p w14:paraId="3EA54194" w14:textId="77777777" w:rsidR="006A7DC9" w:rsidRPr="006A7DC9" w:rsidRDefault="006A7DC9" w:rsidP="006A7DC9"/>
    <w:p w14:paraId="61365D84" w14:textId="326355C4" w:rsidR="00230880" w:rsidRDefault="00230880" w:rsidP="00230880">
      <w:r>
        <w:t xml:space="preserve">Tienes que descargar un editor de código </w:t>
      </w:r>
      <w:r w:rsidR="006A7DC9">
        <w:t xml:space="preserve">para poder correr y </w:t>
      </w:r>
      <w:proofErr w:type="gramStart"/>
      <w:r w:rsidR="006A7DC9">
        <w:t>editar  nuestro</w:t>
      </w:r>
      <w:proofErr w:type="gramEnd"/>
      <w:r w:rsidR="006A7DC9">
        <w:t xml:space="preserve"> proyecto, nosotros como equipo utilizamos Visual Studio </w:t>
      </w:r>
      <w:proofErr w:type="spellStart"/>
      <w:r w:rsidR="006A7DC9">
        <w:t>Code</w:t>
      </w:r>
      <w:proofErr w:type="spellEnd"/>
      <w:r w:rsidR="006A7DC9">
        <w:t xml:space="preserve"> (</w:t>
      </w:r>
      <w:hyperlink r:id="rId20" w:history="1">
        <w:r w:rsidR="006A7DC9" w:rsidRPr="004862A9">
          <w:rPr>
            <w:rStyle w:val="Hyperlink"/>
            <w:rFonts w:asciiTheme="minorHAnsi" w:hAnsiTheme="minorHAnsi" w:cstheme="minorBidi"/>
          </w:rPr>
          <w:t>https://code.visualstudio.com/download</w:t>
        </w:r>
      </w:hyperlink>
      <w:r w:rsidR="006A7DC9">
        <w:t xml:space="preserve">) </w:t>
      </w:r>
      <w:r w:rsidR="0039616D">
        <w:t xml:space="preserve">la descarga va a depender de tu sistema operativo e instalarlo. </w:t>
      </w:r>
      <w:r w:rsidR="00C56F58">
        <w:t>Recuerda que descargar este editor es opcional, tu puedes ocupar el que más te acomode, pero en este manual se va a ocupar como ejemplo este edito.</w:t>
      </w:r>
    </w:p>
    <w:p w14:paraId="1E1A0238" w14:textId="5A904C9B" w:rsidR="006A7DC9" w:rsidRDefault="006A7DC9" w:rsidP="00230880">
      <w:r w:rsidRPr="006A7DC9">
        <w:rPr>
          <w:noProof/>
        </w:rPr>
        <w:lastRenderedPageBreak/>
        <w:drawing>
          <wp:inline distT="0" distB="0" distL="0" distR="0" wp14:anchorId="6CD7B371" wp14:editId="6C3C3FBC">
            <wp:extent cx="5731510" cy="3004185"/>
            <wp:effectExtent l="0" t="0" r="2540" b="5715"/>
            <wp:docPr id="47" name="Picture 4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8308" w14:textId="77777777" w:rsidR="00C37CFF" w:rsidRPr="00230880" w:rsidRDefault="00C37CFF" w:rsidP="00230880"/>
    <w:p w14:paraId="628A453C" w14:textId="5D184737" w:rsidR="005C6D45" w:rsidRPr="00404B2E" w:rsidRDefault="001F2EBB" w:rsidP="000F00E7">
      <w:pPr>
        <w:pStyle w:val="Heading1"/>
        <w:rPr>
          <w:noProof/>
        </w:rPr>
      </w:pPr>
      <w:bookmarkStart w:id="5" w:name="_Toc76483157"/>
      <w:r>
        <w:rPr>
          <w:noProof/>
          <w:lang w:bidi="es-ES"/>
        </w:rPr>
        <w:t>Pasos necesarios para utilizar la página</w:t>
      </w:r>
      <w:bookmarkEnd w:id="5"/>
    </w:p>
    <w:p w14:paraId="2D1A92ED" w14:textId="77777777" w:rsidR="00C37CFF" w:rsidRDefault="00C37CFF" w:rsidP="006D44C5">
      <w:pPr>
        <w:pStyle w:val="ListNumber"/>
        <w:rPr>
          <w:noProof/>
        </w:rPr>
      </w:pPr>
      <w:r>
        <w:rPr>
          <w:noProof/>
          <w:lang w:bidi="es-ES"/>
        </w:rPr>
        <w:t>Primero  debemos hacer la base de datos, entonces tienes que abrir el Xampp y  abrir el el proyecto.</w:t>
      </w:r>
    </w:p>
    <w:p w14:paraId="4D50DB48" w14:textId="5DBB39F9" w:rsidR="005C6D45" w:rsidRDefault="00C37CFF" w:rsidP="00B5286D">
      <w:pPr>
        <w:pStyle w:val="ListNumber"/>
        <w:numPr>
          <w:ilvl w:val="0"/>
          <w:numId w:val="0"/>
        </w:numPr>
        <w:ind w:left="792"/>
        <w:rPr>
          <w:noProof/>
        </w:rPr>
      </w:pPr>
      <w:r>
        <w:rPr>
          <w:noProof/>
          <w:lang w:bidi="es-ES"/>
        </w:rPr>
        <w:t xml:space="preserve"> </w:t>
      </w:r>
      <w:r w:rsidRPr="00C37CFF">
        <w:rPr>
          <w:noProof/>
          <w:lang w:bidi="es-ES"/>
        </w:rPr>
        <w:drawing>
          <wp:inline distT="0" distB="0" distL="0" distR="0" wp14:anchorId="2881F1BD" wp14:editId="54AE2D44">
            <wp:extent cx="2505075" cy="2066925"/>
            <wp:effectExtent l="0" t="0" r="9525" b="9525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86D">
        <w:rPr>
          <w:noProof/>
          <w:lang w:bidi="es-ES"/>
        </w:rPr>
        <w:t xml:space="preserve">  </w:t>
      </w:r>
      <w:r w:rsidR="00B5286D" w:rsidRPr="00B5286D">
        <w:rPr>
          <w:noProof/>
          <w:lang w:bidi="es-ES"/>
        </w:rPr>
        <w:drawing>
          <wp:inline distT="0" distB="0" distL="0" distR="0" wp14:anchorId="72ABFA7E" wp14:editId="0AAAA544">
            <wp:extent cx="2590800" cy="207645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ADF5" w14:textId="012F47B4" w:rsidR="00C37CFF" w:rsidRDefault="00B5286D" w:rsidP="006D44C5">
      <w:pPr>
        <w:pStyle w:val="ListNumber"/>
        <w:rPr>
          <w:noProof/>
        </w:rPr>
      </w:pPr>
      <w:r>
        <w:rPr>
          <w:noProof/>
        </w:rPr>
        <w:t xml:space="preserve">Despues </w:t>
      </w:r>
      <w:r w:rsidR="00366337">
        <w:rPr>
          <w:noProof/>
        </w:rPr>
        <w:t xml:space="preserve">se debe iniciar Mysql y Apache </w:t>
      </w:r>
      <w:r w:rsidR="00114702">
        <w:rPr>
          <w:noProof/>
        </w:rPr>
        <w:t>en la aplicación Xampp e ir al admin de Mysql</w:t>
      </w:r>
      <w:r w:rsidR="006D0A78">
        <w:rPr>
          <w:noProof/>
        </w:rPr>
        <w:t>.</w:t>
      </w:r>
    </w:p>
    <w:p w14:paraId="0DDE6B0F" w14:textId="33851095" w:rsidR="002755FD" w:rsidRDefault="002755FD" w:rsidP="002755FD">
      <w:pPr>
        <w:pStyle w:val="ListNumber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lastRenderedPageBreak/>
        <w:drawing>
          <wp:inline distT="0" distB="0" distL="0" distR="0" wp14:anchorId="492F5BB0" wp14:editId="1F4F39CF">
            <wp:extent cx="5323205" cy="22098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122" cy="22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DB93" w14:textId="37C552F2" w:rsidR="00715A05" w:rsidRDefault="002755FD" w:rsidP="006D44C5">
      <w:pPr>
        <w:pStyle w:val="ListNumber"/>
        <w:rPr>
          <w:noProof/>
        </w:rPr>
      </w:pPr>
      <w:r>
        <w:rPr>
          <w:noProof/>
        </w:rPr>
        <w:t xml:space="preserve">Al apretar el admin de Mysql se va a abrir la pagina de PHPMyAdmin </w:t>
      </w:r>
      <w:r w:rsidR="00715A05">
        <w:rPr>
          <w:noProof/>
        </w:rPr>
        <w:t xml:space="preserve">en donde tiene que crear una nuava base de datos, tiene que ir a la parte de new para crearla. </w:t>
      </w:r>
      <w:r w:rsidR="00715A05" w:rsidRPr="00715A05">
        <w:rPr>
          <w:noProof/>
        </w:rPr>
        <w:drawing>
          <wp:inline distT="0" distB="0" distL="0" distR="0" wp14:anchorId="7BD962AB" wp14:editId="4F71DB3E">
            <wp:extent cx="5731510" cy="2773680"/>
            <wp:effectExtent l="0" t="0" r="2540" b="762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A05">
        <w:rPr>
          <w:noProof/>
        </w:rPr>
        <w:drawing>
          <wp:inline distT="0" distB="0" distL="0" distR="0" wp14:anchorId="280BD420" wp14:editId="68D58AAB">
            <wp:extent cx="2305050" cy="1562100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48E1" w14:textId="431D95D3" w:rsidR="006D0A78" w:rsidRDefault="00715A05" w:rsidP="006D44C5">
      <w:pPr>
        <w:pStyle w:val="ListNumber"/>
        <w:rPr>
          <w:noProof/>
        </w:rPr>
      </w:pPr>
      <w:r>
        <w:rPr>
          <w:noProof/>
        </w:rPr>
        <w:t xml:space="preserve">Despues le va a salir un recuadro que dice “Database name ” y ahí va escribir el nombre de la base de datos , que en este caso se va a llamar “laraveldb”, despues en el recuadro de al lado tiene que buscar la parte que dice “utf8mb4_general_ci” </w:t>
      </w:r>
      <w:r w:rsidR="00FC618C">
        <w:rPr>
          <w:noProof/>
        </w:rPr>
        <w:t xml:space="preserve">, por lo general sale por default si tiene que buscarlo </w:t>
      </w:r>
      <w:r>
        <w:rPr>
          <w:noProof/>
        </w:rPr>
        <w:t xml:space="preserve">y por ultimo haz click </w:t>
      </w:r>
      <w:r w:rsidR="008A7657">
        <w:rPr>
          <w:noProof/>
        </w:rPr>
        <w:t xml:space="preserve">en create para crear la base de </w:t>
      </w:r>
      <w:r w:rsidR="008A7657">
        <w:rPr>
          <w:noProof/>
        </w:rPr>
        <w:lastRenderedPageBreak/>
        <w:t>datos</w:t>
      </w:r>
      <w:r>
        <w:rPr>
          <w:noProof/>
        </w:rPr>
        <w:t>.</w:t>
      </w:r>
      <w:r w:rsidRPr="00715A05">
        <w:rPr>
          <w:noProof/>
        </w:rPr>
        <w:drawing>
          <wp:inline distT="0" distB="0" distL="0" distR="0" wp14:anchorId="6ADEA717" wp14:editId="7ABD0414">
            <wp:extent cx="5229955" cy="1200318"/>
            <wp:effectExtent l="0" t="0" r="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F82D" w14:textId="136204D8" w:rsidR="00715A05" w:rsidRDefault="008A7657" w:rsidP="006D44C5">
      <w:pPr>
        <w:pStyle w:val="ListNumber"/>
        <w:rPr>
          <w:noProof/>
        </w:rPr>
      </w:pPr>
      <w:r>
        <w:rPr>
          <w:noProof/>
        </w:rPr>
        <w:t>Despues iremos al visual estudio code (o a su editor de codigo)</w:t>
      </w:r>
      <w:r w:rsidR="00FC618C">
        <w:rPr>
          <w:noProof/>
        </w:rPr>
        <w:t xml:space="preserve"> he iremos al terminal y pondremos el siguiente scrip “ php artisan migrate ” y despues se va a </w:t>
      </w:r>
      <w:r w:rsidR="00404016">
        <w:rPr>
          <w:noProof/>
        </w:rPr>
        <w:t>pasar todas las tablas que ten</w:t>
      </w:r>
      <w:r w:rsidR="00F31C55">
        <w:rPr>
          <w:noProof/>
        </w:rPr>
        <w:t>e</w:t>
      </w:r>
      <w:r w:rsidR="00404016">
        <w:rPr>
          <w:noProof/>
        </w:rPr>
        <w:t xml:space="preserve">mos </w:t>
      </w:r>
      <w:r w:rsidR="00F31C55">
        <w:rPr>
          <w:noProof/>
        </w:rPr>
        <w:t xml:space="preserve">en </w:t>
      </w:r>
      <w:r w:rsidR="00404016">
        <w:rPr>
          <w:noProof/>
        </w:rPr>
        <w:t>nuestro</w:t>
      </w:r>
      <w:r w:rsidR="00F31C55">
        <w:rPr>
          <w:noProof/>
        </w:rPr>
        <w:t xml:space="preserve"> proyecto</w:t>
      </w:r>
      <w:r w:rsidR="00404016">
        <w:rPr>
          <w:noProof/>
        </w:rPr>
        <w:t xml:space="preserve"> lara</w:t>
      </w:r>
      <w:r w:rsidR="00F31C55">
        <w:rPr>
          <w:noProof/>
        </w:rPr>
        <w:t>v</w:t>
      </w:r>
      <w:r w:rsidR="00404016">
        <w:rPr>
          <w:noProof/>
        </w:rPr>
        <w:t>el a nuetra base de datos.</w:t>
      </w:r>
      <w:r w:rsidR="00226B8A" w:rsidRPr="00226B8A">
        <w:rPr>
          <w:noProof/>
        </w:rPr>
        <w:t xml:space="preserve"> </w:t>
      </w:r>
      <w:r w:rsidR="00226B8A" w:rsidRPr="00226B8A">
        <w:rPr>
          <w:noProof/>
        </w:rPr>
        <w:drawing>
          <wp:inline distT="0" distB="0" distL="0" distR="0" wp14:anchorId="14789027" wp14:editId="438FA2CD">
            <wp:extent cx="5731510" cy="566420"/>
            <wp:effectExtent l="0" t="0" r="2540" b="508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B8A" w:rsidRPr="00226B8A">
        <w:rPr>
          <w:noProof/>
        </w:rPr>
        <w:drawing>
          <wp:inline distT="0" distB="0" distL="0" distR="0" wp14:anchorId="3F615F2C" wp14:editId="2D876539">
            <wp:extent cx="5731510" cy="1332230"/>
            <wp:effectExtent l="0" t="0" r="2540" b="127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EF13" w14:textId="543256E5" w:rsidR="00226B8A" w:rsidRDefault="00226B8A" w:rsidP="006D44C5">
      <w:pPr>
        <w:pStyle w:val="ListNumber"/>
        <w:rPr>
          <w:noProof/>
        </w:rPr>
      </w:pPr>
      <w:r>
        <w:rPr>
          <w:noProof/>
        </w:rPr>
        <w:t>Y por ultimo tenemos que levantar la pagina con el siguiente script : “php artisan serve ”.</w:t>
      </w:r>
    </w:p>
    <w:p w14:paraId="2A3C84E8" w14:textId="4E36FE98" w:rsidR="00226B8A" w:rsidRDefault="00226B8A" w:rsidP="00226B8A">
      <w:pPr>
        <w:pStyle w:val="ListNumber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t>Despues</w:t>
      </w:r>
      <w:r w:rsidR="00F31C55">
        <w:rPr>
          <w:noProof/>
        </w:rPr>
        <w:t xml:space="preserve"> tiene</w:t>
      </w:r>
      <w:r>
        <w:rPr>
          <w:noProof/>
        </w:rPr>
        <w:t xml:space="preserve"> que copiar el link que le va a aparecer en el terminal y pegarlo en el navegador .</w:t>
      </w:r>
    </w:p>
    <w:p w14:paraId="15EF1E88" w14:textId="3078C3E5" w:rsidR="00226B8A" w:rsidRDefault="00226B8A" w:rsidP="00226B8A">
      <w:pPr>
        <w:pStyle w:val="ListNumber"/>
        <w:numPr>
          <w:ilvl w:val="0"/>
          <w:numId w:val="0"/>
        </w:numPr>
        <w:ind w:left="792"/>
        <w:rPr>
          <w:noProof/>
        </w:rPr>
      </w:pPr>
      <w:r>
        <w:rPr>
          <w:noProof/>
        </w:rPr>
        <w:drawing>
          <wp:inline distT="0" distB="0" distL="0" distR="0" wp14:anchorId="47503065" wp14:editId="2F8553D1">
            <wp:extent cx="5731510" cy="1426210"/>
            <wp:effectExtent l="0" t="0" r="2540" b="254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E8EE" w14:textId="2B97C9E7" w:rsidR="003845CF" w:rsidRDefault="003845CF" w:rsidP="00226B8A">
      <w:pPr>
        <w:pStyle w:val="ListNumber"/>
        <w:numPr>
          <w:ilvl w:val="0"/>
          <w:numId w:val="0"/>
        </w:numPr>
        <w:ind w:left="792"/>
        <w:rPr>
          <w:noProof/>
        </w:rPr>
      </w:pPr>
    </w:p>
    <w:p w14:paraId="79297BC8" w14:textId="477E91D4" w:rsidR="003845CF" w:rsidRDefault="003845CF" w:rsidP="00226B8A">
      <w:pPr>
        <w:pStyle w:val="ListNumber"/>
        <w:numPr>
          <w:ilvl w:val="0"/>
          <w:numId w:val="0"/>
        </w:numPr>
        <w:ind w:left="792"/>
        <w:rPr>
          <w:noProof/>
        </w:rPr>
      </w:pPr>
    </w:p>
    <w:p w14:paraId="5DAD5AB0" w14:textId="5E7D089F" w:rsidR="003845CF" w:rsidRDefault="003845CF" w:rsidP="00226B8A">
      <w:pPr>
        <w:pStyle w:val="ListNumber"/>
        <w:numPr>
          <w:ilvl w:val="0"/>
          <w:numId w:val="0"/>
        </w:numPr>
        <w:ind w:left="792"/>
        <w:rPr>
          <w:noProof/>
        </w:rPr>
      </w:pPr>
    </w:p>
    <w:p w14:paraId="7DC0B12C" w14:textId="6459D706" w:rsidR="003845CF" w:rsidRDefault="003845CF" w:rsidP="00226B8A">
      <w:pPr>
        <w:pStyle w:val="ListNumber"/>
        <w:numPr>
          <w:ilvl w:val="0"/>
          <w:numId w:val="0"/>
        </w:numPr>
        <w:ind w:left="792"/>
        <w:rPr>
          <w:noProof/>
        </w:rPr>
      </w:pPr>
    </w:p>
    <w:p w14:paraId="659AECB3" w14:textId="037781F9" w:rsidR="003845CF" w:rsidRDefault="003845CF" w:rsidP="00226B8A">
      <w:pPr>
        <w:pStyle w:val="ListNumber"/>
        <w:numPr>
          <w:ilvl w:val="0"/>
          <w:numId w:val="0"/>
        </w:numPr>
        <w:ind w:left="792"/>
        <w:rPr>
          <w:noProof/>
        </w:rPr>
      </w:pPr>
    </w:p>
    <w:p w14:paraId="1AC1D300" w14:textId="77777777" w:rsidR="003845CF" w:rsidRDefault="003845CF" w:rsidP="00226B8A">
      <w:pPr>
        <w:pStyle w:val="ListNumber"/>
        <w:numPr>
          <w:ilvl w:val="0"/>
          <w:numId w:val="0"/>
        </w:numPr>
        <w:ind w:left="792"/>
        <w:rPr>
          <w:noProof/>
        </w:rPr>
      </w:pPr>
    </w:p>
    <w:p w14:paraId="349FC14D" w14:textId="5DAD58AB" w:rsidR="00226B8A" w:rsidRDefault="003845CF" w:rsidP="006D44C5">
      <w:pPr>
        <w:pStyle w:val="ListNumber"/>
        <w:rPr>
          <w:noProof/>
        </w:rPr>
      </w:pPr>
      <w:r>
        <w:rPr>
          <w:noProof/>
        </w:rPr>
        <w:lastRenderedPageBreak/>
        <w:t>Ya esta listo, esta es la pagina de este proyecto</w:t>
      </w:r>
      <w:r w:rsidR="00F31C55">
        <w:rPr>
          <w:noProof/>
        </w:rPr>
        <w:t>.</w:t>
      </w:r>
    </w:p>
    <w:p w14:paraId="0C998225" w14:textId="4E0FC074" w:rsidR="00F31C55" w:rsidRPr="00404B2E" w:rsidRDefault="00F31C55" w:rsidP="00F31C55">
      <w:pPr>
        <w:pStyle w:val="ListNumber"/>
        <w:numPr>
          <w:ilvl w:val="0"/>
          <w:numId w:val="0"/>
        </w:numPr>
        <w:ind w:left="792"/>
        <w:rPr>
          <w:noProof/>
        </w:rPr>
      </w:pPr>
      <w:r w:rsidRPr="00F31C55">
        <w:rPr>
          <w:noProof/>
        </w:rPr>
        <w:drawing>
          <wp:inline distT="0" distB="0" distL="0" distR="0" wp14:anchorId="4D5707E5" wp14:editId="667FC749">
            <wp:extent cx="5731510" cy="3050540"/>
            <wp:effectExtent l="0" t="0" r="2540" b="0"/>
            <wp:docPr id="59" name="Picture 59" descr="A picture containing text, sky, outdoor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sky, outdoor, day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A962" w14:textId="5A8E62EB" w:rsidR="005C6D45" w:rsidRDefault="005C6D45">
      <w:pPr>
        <w:rPr>
          <w:noProof/>
        </w:rPr>
      </w:pPr>
    </w:p>
    <w:p w14:paraId="35F4DA3E" w14:textId="680FBF58" w:rsidR="00715A05" w:rsidRDefault="00715A05">
      <w:pPr>
        <w:rPr>
          <w:noProof/>
        </w:rPr>
      </w:pPr>
    </w:p>
    <w:p w14:paraId="449AB25A" w14:textId="695040D0" w:rsidR="00715A05" w:rsidRDefault="00715A05">
      <w:pPr>
        <w:rPr>
          <w:noProof/>
        </w:rPr>
      </w:pPr>
    </w:p>
    <w:p w14:paraId="576D1FD3" w14:textId="1E3F9771" w:rsidR="00715A05" w:rsidRPr="00404B2E" w:rsidRDefault="00715A05">
      <w:pPr>
        <w:rPr>
          <w:noProof/>
        </w:rPr>
      </w:pPr>
    </w:p>
    <w:sectPr w:rsidR="00715A05" w:rsidRPr="00404B2E" w:rsidSect="00135A69">
      <w:footerReference w:type="default" r:id="rId32"/>
      <w:pgSz w:w="11906" w:h="16838" w:code="9"/>
      <w:pgMar w:top="1440" w:right="1440" w:bottom="1440" w:left="1440" w:header="28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B3C0A" w14:textId="77777777" w:rsidR="00501DC5" w:rsidRDefault="00501DC5">
      <w:pPr>
        <w:spacing w:line="240" w:lineRule="auto"/>
      </w:pPr>
      <w:r>
        <w:separator/>
      </w:r>
    </w:p>
  </w:endnote>
  <w:endnote w:type="continuationSeparator" w:id="0">
    <w:p w14:paraId="61247849" w14:textId="77777777" w:rsidR="00501DC5" w:rsidRDefault="00501DC5">
      <w:pPr>
        <w:spacing w:line="240" w:lineRule="auto"/>
      </w:pPr>
      <w:r>
        <w:continuationSeparator/>
      </w:r>
    </w:p>
  </w:endnote>
  <w:endnote w:type="continuationNotice" w:id="1">
    <w:p w14:paraId="36C6E025" w14:textId="77777777" w:rsidR="00501DC5" w:rsidRDefault="00501DC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EndPr/>
    <w:sdtContent>
      <w:p w14:paraId="32EDA26D" w14:textId="77777777" w:rsidR="005C6D45" w:rsidRPr="00404B2E" w:rsidRDefault="002F25A8">
        <w:pPr>
          <w:pStyle w:val="Footer"/>
          <w:jc w:val="right"/>
        </w:pPr>
        <w:r w:rsidRPr="00404B2E">
          <w:rPr>
            <w:lang w:bidi="es-ES"/>
          </w:rPr>
          <w:t xml:space="preserve">Página | </w:t>
        </w:r>
        <w:r w:rsidRPr="00404B2E">
          <w:rPr>
            <w:lang w:bidi="es-ES"/>
          </w:rPr>
          <w:fldChar w:fldCharType="begin"/>
        </w:r>
        <w:r w:rsidRPr="00404B2E">
          <w:rPr>
            <w:lang w:bidi="es-ES"/>
          </w:rPr>
          <w:instrText xml:space="preserve"> PAGE   \* MERGEFORMAT </w:instrText>
        </w:r>
        <w:r w:rsidRPr="00404B2E">
          <w:rPr>
            <w:lang w:bidi="es-ES"/>
          </w:rPr>
          <w:fldChar w:fldCharType="separate"/>
        </w:r>
        <w:r w:rsidR="005D244C">
          <w:rPr>
            <w:noProof/>
            <w:lang w:bidi="es-ES"/>
          </w:rPr>
          <w:t>6</w:t>
        </w:r>
        <w:r w:rsidRPr="00404B2E">
          <w:rPr>
            <w:noProof/>
            <w:lang w:bidi="es-ES"/>
          </w:rPr>
          <w:fldChar w:fldCharType="end"/>
        </w:r>
        <w:r w:rsidRPr="00404B2E">
          <w:rPr>
            <w:lang w:bidi="es-ES"/>
          </w:rPr>
          <w:t xml:space="preserve"> </w:t>
        </w:r>
      </w:p>
    </w:sdtContent>
  </w:sdt>
  <w:p w14:paraId="617D0371" w14:textId="77777777" w:rsidR="005C6D45" w:rsidRPr="00404B2E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765AE" w14:textId="77777777" w:rsidR="00501DC5" w:rsidRDefault="00501DC5">
      <w:pPr>
        <w:spacing w:line="240" w:lineRule="auto"/>
      </w:pPr>
      <w:r>
        <w:separator/>
      </w:r>
    </w:p>
  </w:footnote>
  <w:footnote w:type="continuationSeparator" w:id="0">
    <w:p w14:paraId="47FE1DEC" w14:textId="77777777" w:rsidR="00501DC5" w:rsidRDefault="00501DC5">
      <w:pPr>
        <w:spacing w:line="240" w:lineRule="auto"/>
      </w:pPr>
      <w:r>
        <w:continuationSeparator/>
      </w:r>
    </w:p>
  </w:footnote>
  <w:footnote w:type="continuationNotice" w:id="1">
    <w:p w14:paraId="69F22B3C" w14:textId="77777777" w:rsidR="00501DC5" w:rsidRDefault="00501DC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A909D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06653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CB3F0D"/>
    <w:multiLevelType w:val="hybridMultilevel"/>
    <w:tmpl w:val="3214A908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9" w15:restartNumberingAfterBreak="0">
    <w:nsid w:val="7AE33C1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18"/>
  </w:num>
  <w:num w:numId="4">
    <w:abstractNumId w:val="18"/>
    <w:lvlOverride w:ilvl="0">
      <w:startOverride w:val="1"/>
    </w:lvlOverride>
  </w:num>
  <w:num w:numId="5">
    <w:abstractNumId w:val="8"/>
  </w:num>
  <w:num w:numId="6">
    <w:abstractNumId w:val="18"/>
    <w:lvlOverride w:ilvl="0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9"/>
  </w:num>
  <w:num w:numId="21">
    <w:abstractNumId w:val="16"/>
  </w:num>
  <w:num w:numId="22">
    <w:abstractNumId w:val="15"/>
  </w:num>
  <w:num w:numId="23">
    <w:abstractNumId w:val="14"/>
  </w:num>
  <w:num w:numId="24">
    <w:abstractNumId w:val="12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</w:num>
  <w:num w:numId="35">
    <w:abstractNumId w:val="11"/>
  </w:num>
  <w:num w:numId="36">
    <w:abstractNumId w:val="13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994"/>
    <w:rsid w:val="00016748"/>
    <w:rsid w:val="00017421"/>
    <w:rsid w:val="0006567E"/>
    <w:rsid w:val="000760DB"/>
    <w:rsid w:val="000A63F1"/>
    <w:rsid w:val="000D0F4E"/>
    <w:rsid w:val="000E59EF"/>
    <w:rsid w:val="000F00E7"/>
    <w:rsid w:val="00102E34"/>
    <w:rsid w:val="00114702"/>
    <w:rsid w:val="00135A69"/>
    <w:rsid w:val="0016766E"/>
    <w:rsid w:val="00170063"/>
    <w:rsid w:val="00175643"/>
    <w:rsid w:val="001A21D5"/>
    <w:rsid w:val="001A7AEA"/>
    <w:rsid w:val="001B2338"/>
    <w:rsid w:val="001F2EBB"/>
    <w:rsid w:val="002061A9"/>
    <w:rsid w:val="00217B64"/>
    <w:rsid w:val="00226B8A"/>
    <w:rsid w:val="00230880"/>
    <w:rsid w:val="00235579"/>
    <w:rsid w:val="00257FAA"/>
    <w:rsid w:val="00263938"/>
    <w:rsid w:val="002755FD"/>
    <w:rsid w:val="002E78EB"/>
    <w:rsid w:val="002F25A8"/>
    <w:rsid w:val="00310C5C"/>
    <w:rsid w:val="003407A9"/>
    <w:rsid w:val="00340DC9"/>
    <w:rsid w:val="00350BD5"/>
    <w:rsid w:val="00362994"/>
    <w:rsid w:val="00366337"/>
    <w:rsid w:val="003845CF"/>
    <w:rsid w:val="0039616D"/>
    <w:rsid w:val="003A41C8"/>
    <w:rsid w:val="00404016"/>
    <w:rsid w:val="00404B2E"/>
    <w:rsid w:val="00444F02"/>
    <w:rsid w:val="00467BF1"/>
    <w:rsid w:val="00490CC6"/>
    <w:rsid w:val="004F05F9"/>
    <w:rsid w:val="00501DC5"/>
    <w:rsid w:val="005509B2"/>
    <w:rsid w:val="005556DB"/>
    <w:rsid w:val="005C6D45"/>
    <w:rsid w:val="005D244C"/>
    <w:rsid w:val="005D58F7"/>
    <w:rsid w:val="00617D63"/>
    <w:rsid w:val="00643D1A"/>
    <w:rsid w:val="00674588"/>
    <w:rsid w:val="006A1457"/>
    <w:rsid w:val="006A7B57"/>
    <w:rsid w:val="006A7DC9"/>
    <w:rsid w:val="006D0A78"/>
    <w:rsid w:val="006D44C5"/>
    <w:rsid w:val="006D5561"/>
    <w:rsid w:val="00713672"/>
    <w:rsid w:val="00715A05"/>
    <w:rsid w:val="0073562D"/>
    <w:rsid w:val="007B07DE"/>
    <w:rsid w:val="008113B8"/>
    <w:rsid w:val="00821B9B"/>
    <w:rsid w:val="008270A2"/>
    <w:rsid w:val="00853F77"/>
    <w:rsid w:val="00885CE1"/>
    <w:rsid w:val="008907FF"/>
    <w:rsid w:val="008A6503"/>
    <w:rsid w:val="008A7657"/>
    <w:rsid w:val="008B696C"/>
    <w:rsid w:val="008B6BEE"/>
    <w:rsid w:val="008F68D3"/>
    <w:rsid w:val="008F78D7"/>
    <w:rsid w:val="009200C1"/>
    <w:rsid w:val="00980085"/>
    <w:rsid w:val="00993DA9"/>
    <w:rsid w:val="00997127"/>
    <w:rsid w:val="009B593D"/>
    <w:rsid w:val="009D216F"/>
    <w:rsid w:val="009D3248"/>
    <w:rsid w:val="00A65E8A"/>
    <w:rsid w:val="00A8667C"/>
    <w:rsid w:val="00A87896"/>
    <w:rsid w:val="00AC1EE7"/>
    <w:rsid w:val="00B13B88"/>
    <w:rsid w:val="00B5286D"/>
    <w:rsid w:val="00B650C6"/>
    <w:rsid w:val="00BA63C2"/>
    <w:rsid w:val="00BC6939"/>
    <w:rsid w:val="00BD0BC4"/>
    <w:rsid w:val="00BE1875"/>
    <w:rsid w:val="00BE45C8"/>
    <w:rsid w:val="00BF2331"/>
    <w:rsid w:val="00BF7463"/>
    <w:rsid w:val="00C13F39"/>
    <w:rsid w:val="00C306E7"/>
    <w:rsid w:val="00C30889"/>
    <w:rsid w:val="00C37CFF"/>
    <w:rsid w:val="00C56F58"/>
    <w:rsid w:val="00C86C40"/>
    <w:rsid w:val="00C90023"/>
    <w:rsid w:val="00C90A2E"/>
    <w:rsid w:val="00CC5861"/>
    <w:rsid w:val="00D27D7B"/>
    <w:rsid w:val="00D30B81"/>
    <w:rsid w:val="00D3649E"/>
    <w:rsid w:val="00D65327"/>
    <w:rsid w:val="00D731D1"/>
    <w:rsid w:val="00DF0FDA"/>
    <w:rsid w:val="00DF30D9"/>
    <w:rsid w:val="00E142DA"/>
    <w:rsid w:val="00E16F51"/>
    <w:rsid w:val="00E5393F"/>
    <w:rsid w:val="00EB0B6E"/>
    <w:rsid w:val="00EE483F"/>
    <w:rsid w:val="00EE70C1"/>
    <w:rsid w:val="00F169E1"/>
    <w:rsid w:val="00F31C55"/>
    <w:rsid w:val="00F54351"/>
    <w:rsid w:val="00F61967"/>
    <w:rsid w:val="00F72FE8"/>
    <w:rsid w:val="00F77B79"/>
    <w:rsid w:val="00F866A8"/>
    <w:rsid w:val="00FB35C9"/>
    <w:rsid w:val="00FB5B59"/>
    <w:rsid w:val="00FC318F"/>
    <w:rsid w:val="00FC618C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F1C59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994"/>
  </w:style>
  <w:style w:type="paragraph" w:styleId="Heading1">
    <w:name w:val="heading 1"/>
    <w:basedOn w:val="Normal"/>
    <w:next w:val="Normal"/>
    <w:link w:val="Heading1Char"/>
    <w:uiPriority w:val="9"/>
    <w:qFormat/>
    <w:rsid w:val="00362994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994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2994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299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99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99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9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99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994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99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0E59EF"/>
    <w:pPr>
      <w:spacing w:line="240" w:lineRule="auto"/>
    </w:pPr>
    <w:rPr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0E59E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rsid w:val="000E59EF"/>
    <w:pPr>
      <w:numPr>
        <w:numId w:val="3"/>
      </w:numPr>
    </w:pPr>
    <w:rPr>
      <w:color w:val="3B3838" w:themeColor="background2" w:themeShade="40"/>
    </w:rPr>
  </w:style>
  <w:style w:type="paragraph" w:styleId="Title">
    <w:name w:val="Title"/>
    <w:basedOn w:val="Normal"/>
    <w:next w:val="Normal"/>
    <w:link w:val="TitleChar"/>
    <w:uiPriority w:val="10"/>
    <w:qFormat/>
    <w:rsid w:val="00362994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6299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99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994"/>
    <w:rPr>
      <w:color w:val="44546A" w:themeColor="text2"/>
      <w:sz w:val="28"/>
      <w:szCs w:val="28"/>
    </w:rPr>
  </w:style>
  <w:style w:type="table" w:styleId="TableGrid">
    <w:name w:val="Table Grid"/>
    <w:basedOn w:val="TableNormal"/>
    <w:uiPriority w:val="39"/>
    <w:rsid w:val="000E59E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E59EF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E59EF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9EF"/>
    <w:rPr>
      <w:rFonts w:ascii="Segoe UI" w:hAnsi="Segoe UI" w:cs="Segoe UI"/>
    </w:rPr>
  </w:style>
  <w:style w:type="character" w:styleId="IntenseEmphasis">
    <w:name w:val="Intense Emphasis"/>
    <w:basedOn w:val="DefaultParagraphFont"/>
    <w:uiPriority w:val="21"/>
    <w:qFormat/>
    <w:rsid w:val="00362994"/>
    <w:rPr>
      <w:b/>
      <w:bCs/>
      <w:i/>
      <w:iCs/>
      <w:color w:val="auto"/>
    </w:rPr>
  </w:style>
  <w:style w:type="table" w:styleId="GridTable1Light">
    <w:name w:val="Grid Table 1 Light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362994"/>
    <w:rPr>
      <w:rFonts w:asciiTheme="majorHAnsi" w:eastAsiaTheme="majorEastAsia" w:hAnsiTheme="majorHAnsi" w:cstheme="majorBidi"/>
      <w:sz w:val="32"/>
      <w:szCs w:val="32"/>
    </w:rPr>
  </w:style>
  <w:style w:type="paragraph" w:styleId="ListBullet">
    <w:name w:val="List Bullet"/>
    <w:basedOn w:val="Normal"/>
    <w:uiPriority w:val="11"/>
    <w:rsid w:val="000E59EF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59EF"/>
    <w:pPr>
      <w:spacing w:line="240" w:lineRule="auto"/>
    </w:pPr>
    <w:rPr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9EF"/>
    <w:rPr>
      <w:rFonts w:ascii="Segoe UI" w:hAnsi="Segoe UI"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E59EF"/>
    <w:rPr>
      <w:rFonts w:ascii="Segoe UI" w:hAnsi="Segoe UI" w:cs="Segoe UI"/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59E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59EF"/>
    <w:rPr>
      <w:rFonts w:ascii="Segoe UI" w:hAnsi="Segoe UI" w:cs="Segoe UI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59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59EF"/>
    <w:rPr>
      <w:rFonts w:ascii="Segoe UI" w:hAnsi="Segoe UI" w:cs="Segoe UI"/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0E59EF"/>
    <w:rPr>
      <w:rFonts w:ascii="Segoe UI" w:hAnsi="Segoe UI" w:cs="Segoe UI"/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2994"/>
    <w:rPr>
      <w:i/>
      <w:iCs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0E59EF"/>
    <w:rPr>
      <w:rFonts w:ascii="Segoe UI" w:hAnsi="Segoe UI" w:cs="Segoe UI"/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62994"/>
    <w:rPr>
      <w:b/>
      <w:bCs/>
    </w:rPr>
  </w:style>
  <w:style w:type="paragraph" w:customStyle="1" w:styleId="Encabezado1saltodepgina">
    <w:name w:val="Encabezado 1: salto de página"/>
    <w:basedOn w:val="Normal"/>
    <w:uiPriority w:val="6"/>
    <w:rsid w:val="000E59E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rsid w:val="000E59EF"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  <w:rsid w:val="000E59EF"/>
  </w:style>
  <w:style w:type="paragraph" w:styleId="TOCHeading">
    <w:name w:val="TOC Heading"/>
    <w:basedOn w:val="Heading1"/>
    <w:next w:val="Normal"/>
    <w:uiPriority w:val="39"/>
    <w:unhideWhenUsed/>
    <w:qFormat/>
    <w:rsid w:val="00362994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0E59E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0E59E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E59EF"/>
    <w:rPr>
      <w:rFonts w:ascii="Segoe UI" w:hAnsi="Segoe UI" w:cs="Segoe UI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0E59E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E59EF"/>
    <w:rPr>
      <w:rFonts w:ascii="Segoe UI" w:hAnsi="Segoe UI" w:cs="Segoe U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0E59E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E59EF"/>
    <w:rPr>
      <w:rFonts w:ascii="Segoe UI" w:hAnsi="Segoe UI" w:cs="Segoe UI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0E59E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E59EF"/>
    <w:rPr>
      <w:rFonts w:ascii="Segoe UI" w:hAnsi="Segoe UI" w:cs="Segoe U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59E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59EF"/>
    <w:rPr>
      <w:rFonts w:ascii="Segoe UI" w:hAnsi="Segoe UI" w:cs="Segoe UI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0E59EF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E59EF"/>
    <w:rPr>
      <w:rFonts w:ascii="Segoe UI" w:hAnsi="Segoe UI" w:cs="Segoe U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E59E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E59EF"/>
    <w:rPr>
      <w:rFonts w:ascii="Segoe UI" w:hAnsi="Segoe UI" w:cs="Segoe U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E59E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E59EF"/>
    <w:rPr>
      <w:rFonts w:ascii="Segoe UI" w:hAnsi="Segoe UI" w:cs="Segoe UI"/>
      <w:szCs w:val="16"/>
    </w:rPr>
  </w:style>
  <w:style w:type="character" w:styleId="BookTitle">
    <w:name w:val="Book Title"/>
    <w:basedOn w:val="DefaultParagraphFont"/>
    <w:uiPriority w:val="33"/>
    <w:qFormat/>
    <w:rsid w:val="00362994"/>
    <w:rPr>
      <w:b/>
      <w:bCs/>
      <w:caps w:val="0"/>
      <w:smallCap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299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0E59EF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E59EF"/>
    <w:rPr>
      <w:rFonts w:ascii="Segoe UI" w:hAnsi="Segoe UI" w:cs="Segoe UI"/>
    </w:rPr>
  </w:style>
  <w:style w:type="table" w:styleId="ColorfulGrid">
    <w:name w:val="Colorful Grid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E59EF"/>
  </w:style>
  <w:style w:type="character" w:customStyle="1" w:styleId="DateChar">
    <w:name w:val="Date Char"/>
    <w:basedOn w:val="DefaultParagraphFont"/>
    <w:link w:val="Date"/>
    <w:uiPriority w:val="99"/>
    <w:semiHidden/>
    <w:rsid w:val="000E59EF"/>
    <w:rPr>
      <w:rFonts w:ascii="Segoe UI" w:hAnsi="Segoe UI" w:cs="Segoe U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E59EF"/>
    <w:pPr>
      <w:spacing w:line="240" w:lineRule="auto"/>
    </w:pPr>
    <w:rPr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E59EF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0E59EF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E59EF"/>
    <w:rPr>
      <w:rFonts w:ascii="Segoe UI" w:hAnsi="Segoe UI" w:cs="Segoe UI"/>
    </w:rPr>
  </w:style>
  <w:style w:type="character" w:styleId="EndnoteReference">
    <w:name w:val="endnote reference"/>
    <w:basedOn w:val="DefaultParagraphFont"/>
    <w:uiPriority w:val="99"/>
    <w:semiHidden/>
    <w:unhideWhenUsed/>
    <w:rsid w:val="000E59EF"/>
    <w:rPr>
      <w:rFonts w:ascii="Segoe UI" w:hAnsi="Segoe UI" w:cs="Segoe U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E59EF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E59EF"/>
    <w:rPr>
      <w:rFonts w:ascii="Segoe UI" w:hAnsi="Segoe UI" w:cs="Segoe UI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0E59EF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E59EF"/>
    <w:rPr>
      <w:rFonts w:ascii="Segoe UI" w:hAnsi="Segoe UI" w:cs="Segoe U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59EF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59EF"/>
    <w:rPr>
      <w:rFonts w:ascii="Segoe UI" w:hAnsi="Segoe UI" w:cs="Segoe UI"/>
      <w:szCs w:val="20"/>
    </w:rPr>
  </w:style>
  <w:style w:type="table" w:styleId="GridTable1Light-Accent2">
    <w:name w:val="Grid Table 1 Light Accent 2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62994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6299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994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99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99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99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994"/>
    <w:rPr>
      <w:b/>
      <w:bCs/>
      <w:i/>
      <w:iCs/>
    </w:rPr>
  </w:style>
  <w:style w:type="character" w:styleId="HTMLAcronym">
    <w:name w:val="HTML Acronym"/>
    <w:basedOn w:val="DefaultParagraphFont"/>
    <w:uiPriority w:val="99"/>
    <w:semiHidden/>
    <w:unhideWhenUsed/>
    <w:rsid w:val="000E59EF"/>
    <w:rPr>
      <w:rFonts w:ascii="Segoe UI" w:hAnsi="Segoe UI" w:cs="Segoe UI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0E59EF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E59EF"/>
    <w:rPr>
      <w:rFonts w:ascii="Segoe UI" w:hAnsi="Segoe UI" w:cs="Segoe U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0E59EF"/>
    <w:rPr>
      <w:rFonts w:ascii="Segoe UI" w:hAnsi="Segoe UI" w:cs="Segoe UI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0E59EF"/>
    <w:rPr>
      <w:rFonts w:ascii="Segoe UI" w:hAnsi="Segoe UI" w:cs="Segoe UI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59EF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59EF"/>
    <w:rPr>
      <w:rFonts w:ascii="Consolas" w:hAnsi="Consolas" w:cs="Segoe UI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0E59EF"/>
    <w:rPr>
      <w:rFonts w:ascii="Consolas" w:hAnsi="Consolas" w:cs="Segoe UI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0E59EF"/>
    <w:rPr>
      <w:rFonts w:ascii="Segoe UI" w:hAnsi="Segoe UI" w:cs="Segoe UI"/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E59EF"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0E59EF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0E59EF"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0E59EF"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0E59EF"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0E59EF"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0E59EF"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0E59EF"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0E59EF"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0E59EF"/>
    <w:rPr>
      <w:rFonts w:ascii="Segoe UI Light" w:eastAsiaTheme="majorEastAsia" w:hAnsi="Segoe UI Light" w:cs="Segoe UI Light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99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994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362994"/>
    <w:rPr>
      <w:b/>
      <w:bCs/>
      <w:caps w:val="0"/>
      <w:smallCaps/>
      <w:color w:val="auto"/>
      <w:spacing w:val="0"/>
      <w:u w:val="single"/>
    </w:rPr>
  </w:style>
  <w:style w:type="table" w:styleId="LightGrid">
    <w:name w:val="Light Grid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E59E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E59EF"/>
    <w:rPr>
      <w:rFonts w:ascii="Segoe UI" w:hAnsi="Segoe UI" w:cs="Segoe UI"/>
    </w:rPr>
  </w:style>
  <w:style w:type="paragraph" w:styleId="List">
    <w:name w:val="List"/>
    <w:basedOn w:val="Normal"/>
    <w:uiPriority w:val="99"/>
    <w:semiHidden/>
    <w:unhideWhenUsed/>
    <w:rsid w:val="000E59EF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0E59EF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0E59EF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0E59EF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0E59EF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0E59EF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0E59EF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0E59EF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0E59EF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0E59E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0E59E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0E59EF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0E59EF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0E59EF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0E59EF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0E59EF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0E59EF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0E59EF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qFormat/>
    <w:rsid w:val="000E59E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0E59E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E59EF"/>
    <w:rPr>
      <w:rFonts w:ascii="Consolas" w:hAnsi="Consolas" w:cs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E59EF"/>
    <w:pPr>
      <w:spacing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E59EF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E59E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E59E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qFormat/>
    <w:rsid w:val="00362994"/>
    <w:pPr>
      <w:spacing w:after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0E59E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0E59EF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E59EF"/>
    <w:rPr>
      <w:rFonts w:ascii="Segoe UI" w:hAnsi="Segoe UI" w:cs="Segoe UI"/>
    </w:rPr>
  </w:style>
  <w:style w:type="character" w:styleId="PageNumber">
    <w:name w:val="page number"/>
    <w:basedOn w:val="DefaultParagraphFont"/>
    <w:uiPriority w:val="99"/>
    <w:semiHidden/>
    <w:unhideWhenUsed/>
    <w:rsid w:val="000E59EF"/>
    <w:rPr>
      <w:rFonts w:ascii="Segoe UI" w:hAnsi="Segoe UI" w:cs="Segoe UI"/>
    </w:rPr>
  </w:style>
  <w:style w:type="character" w:styleId="PlaceholderText">
    <w:name w:val="Placeholder Text"/>
    <w:basedOn w:val="DefaultParagraphFont"/>
    <w:uiPriority w:val="99"/>
    <w:semiHidden/>
    <w:rsid w:val="000E59EF"/>
    <w:rPr>
      <w:rFonts w:ascii="Segoe UI" w:hAnsi="Segoe UI" w:cs="Segoe UI"/>
      <w:color w:val="595959" w:themeColor="text1" w:themeTint="A6"/>
    </w:rPr>
  </w:style>
  <w:style w:type="table" w:styleId="PlainTable1">
    <w:name w:val="Plain Table 1"/>
    <w:basedOn w:val="TableNormal"/>
    <w:uiPriority w:val="41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0E59EF"/>
    <w:pPr>
      <w:spacing w:line="240" w:lineRule="auto"/>
    </w:pPr>
    <w:rPr>
      <w:rFonts w:ascii="Consolas" w:hAnsi="Consolas" w:cs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E59EF"/>
    <w:rPr>
      <w:rFonts w:ascii="Consolas" w:hAnsi="Consolas" w:cs="Consolas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362994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62994"/>
    <w:rPr>
      <w:i/>
      <w:iCs/>
      <w:color w:val="7B7B7B" w:themeColor="accent3" w:themeShade="BF"/>
      <w:sz w:val="24"/>
      <w:szCs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0E59E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E59EF"/>
    <w:rPr>
      <w:rFonts w:ascii="Segoe UI" w:hAnsi="Segoe UI" w:cs="Segoe UI"/>
    </w:rPr>
  </w:style>
  <w:style w:type="paragraph" w:styleId="Signature">
    <w:name w:val="Signature"/>
    <w:basedOn w:val="Normal"/>
    <w:link w:val="SignatureChar"/>
    <w:uiPriority w:val="99"/>
    <w:semiHidden/>
    <w:unhideWhenUsed/>
    <w:rsid w:val="000E59EF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E59EF"/>
    <w:rPr>
      <w:rFonts w:ascii="Segoe UI" w:hAnsi="Segoe UI" w:cs="Segoe UI"/>
    </w:rPr>
  </w:style>
  <w:style w:type="character" w:styleId="SubtleEmphasis">
    <w:name w:val="Subtle Emphasis"/>
    <w:basedOn w:val="DefaultParagraphFont"/>
    <w:uiPriority w:val="19"/>
    <w:qFormat/>
    <w:rsid w:val="00362994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36299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table" w:styleId="Table3Deffects1">
    <w:name w:val="Table 3D effects 1"/>
    <w:basedOn w:val="TableNormal"/>
    <w:uiPriority w:val="99"/>
    <w:semiHidden/>
    <w:unhideWhenUsed/>
    <w:rsid w:val="000E59E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E59E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E59E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E59E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E59E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E59E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E59E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E59E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E59E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E59E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E59E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E59E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E59E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E59E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E59E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E59E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E59E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E59E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E59E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E59E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E59E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E59E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E59E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E59E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E59E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0E59EF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0E59EF"/>
  </w:style>
  <w:style w:type="table" w:styleId="TableProfessional">
    <w:name w:val="Table Professional"/>
    <w:basedOn w:val="Table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E59E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E59E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E59E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0E59E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E5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E59E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E59E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0E59E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0E59E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E59EF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0E59E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E59EF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E59E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E59E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0E59E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E59E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0E59E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0E59EF"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sid w:val="000E59E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sid w:val="000E59EF"/>
    <w:rPr>
      <w:rFonts w:ascii="Segoe UI" w:hAnsi="Segoe UI" w:cs="Segoe UI"/>
      <w:color w:val="2B579A"/>
      <w:shd w:val="clear" w:color="auto" w:fill="E1DFDD"/>
    </w:rPr>
  </w:style>
  <w:style w:type="paragraph" w:styleId="Revision">
    <w:name w:val="Revision"/>
    <w:hidden/>
    <w:uiPriority w:val="99"/>
    <w:semiHidden/>
    <w:rsid w:val="000E59EF"/>
    <w:pPr>
      <w:spacing w:line="240" w:lineRule="auto"/>
    </w:pPr>
  </w:style>
  <w:style w:type="paragraph" w:customStyle="1" w:styleId="TextoEstndarProbarlo">
    <w:name w:val="Texto Estándar Probarlo"/>
    <w:basedOn w:val="Normal"/>
    <w:rsid w:val="000E59EF"/>
    <w:pPr>
      <w:ind w:left="720" w:right="720"/>
    </w:pPr>
    <w:rPr>
      <w:i/>
      <w:color w:val="595959" w:themeColor="text1" w:themeTint="A6"/>
    </w:rPr>
  </w:style>
  <w:style w:type="paragraph" w:customStyle="1" w:styleId="nfasisdelacita">
    <w:name w:val="Énfasis de la cita"/>
    <w:basedOn w:val="Normal"/>
    <w:next w:val="Normal"/>
    <w:link w:val="Carcterdelnfasisdelacita"/>
    <w:rsid w:val="000E59EF"/>
    <w:rPr>
      <w:i/>
      <w:color w:val="3B3838" w:themeColor="background2" w:themeShade="40"/>
    </w:rPr>
  </w:style>
  <w:style w:type="character" w:customStyle="1" w:styleId="ListNumberChar">
    <w:name w:val="List Number Char"/>
    <w:basedOn w:val="DefaultParagraphFont"/>
    <w:link w:val="ListNumber"/>
    <w:uiPriority w:val="10"/>
    <w:rsid w:val="000E59E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cterdelnfasisdelacita">
    <w:name w:val="Carácter del énfasis de la cita"/>
    <w:basedOn w:val="ListNumberChar"/>
    <w:link w:val="nfasisdelacita"/>
    <w:rsid w:val="000E59E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NoList"/>
    <w:uiPriority w:val="99"/>
    <w:semiHidden/>
    <w:unhideWhenUsed/>
    <w:rsid w:val="000E59EF"/>
    <w:pPr>
      <w:numPr>
        <w:numId w:val="34"/>
      </w:numPr>
    </w:pPr>
  </w:style>
  <w:style w:type="numbering" w:styleId="1ai">
    <w:name w:val="Outline List 1"/>
    <w:basedOn w:val="NoList"/>
    <w:uiPriority w:val="99"/>
    <w:semiHidden/>
    <w:unhideWhenUsed/>
    <w:rsid w:val="000E59EF"/>
    <w:pPr>
      <w:numPr>
        <w:numId w:val="35"/>
      </w:numPr>
    </w:pPr>
  </w:style>
  <w:style w:type="numbering" w:styleId="ArticleSection">
    <w:name w:val="Outline List 3"/>
    <w:basedOn w:val="NoList"/>
    <w:uiPriority w:val="99"/>
    <w:semiHidden/>
    <w:unhideWhenUsed/>
    <w:rsid w:val="000E59EF"/>
    <w:pPr>
      <w:numPr>
        <w:numId w:val="36"/>
      </w:numPr>
    </w:pPr>
  </w:style>
  <w:style w:type="character" w:customStyle="1" w:styleId="Hashtag1">
    <w:name w:val="Hashtag1"/>
    <w:basedOn w:val="DefaultParagraphFont"/>
    <w:uiPriority w:val="99"/>
    <w:semiHidden/>
    <w:unhideWhenUsed/>
    <w:rsid w:val="000E59E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0E59EF"/>
    <w:rPr>
      <w:rFonts w:ascii="Segoe UI" w:hAnsi="Segoe UI" w:cs="Segoe UI"/>
      <w:u w:val="dotted"/>
    </w:rPr>
  </w:style>
  <w:style w:type="character" w:customStyle="1" w:styleId="NoSpacingChar">
    <w:name w:val="No Spacing Char"/>
    <w:basedOn w:val="DefaultParagraphFont"/>
    <w:link w:val="NoSpacing"/>
    <w:uiPriority w:val="1"/>
    <w:rsid w:val="00362994"/>
  </w:style>
  <w:style w:type="character" w:styleId="UnresolvedMention">
    <w:name w:val="Unresolved Mention"/>
    <w:basedOn w:val="DefaultParagraphFont"/>
    <w:uiPriority w:val="99"/>
    <w:semiHidden/>
    <w:unhideWhenUsed/>
    <w:rsid w:val="006D5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ode.visualstudio.com/download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dzerene/Tarea1-Landing-Pag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www.apachefriends.org/es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ego\AppData\Local\Microsoft\Office\16.0\DTS\es-ES%7b2FAE48DB-A185-4A75-B087-F48BBC69A44E%7d\%7bDF94C4C2-328B-4C96-A3CA-7871CBC1ABBD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2D5C3-9883-4933-8A74-C0475B60A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{DF94C4C2-328B-4C96-A3CA-7871CBC1ABBD}tf45325165_win32</Template>
  <TotalTime>0</TotalTime>
  <Pages>1</Pages>
  <Words>639</Words>
  <Characters>3643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Manual de usuario</vt:lpstr>
      <vt:lpstr/>
    </vt:vector>
  </TitlesOfParts>
  <Manager/>
  <Company/>
  <LinksUpToDate>false</LinksUpToDate>
  <CharactersWithSpaces>4274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Aplicación de notificaciones</dc:subject>
  <dc:creator/>
  <cp:keywords/>
  <dc:description/>
  <cp:lastModifiedBy/>
  <cp:revision>1</cp:revision>
  <dcterms:created xsi:type="dcterms:W3CDTF">2021-06-19T22:32:00Z</dcterms:created>
  <dcterms:modified xsi:type="dcterms:W3CDTF">2021-07-06T20:59:00Z</dcterms:modified>
</cp:coreProperties>
</file>